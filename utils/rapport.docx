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506275"/>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506276"/>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bookmarkStart w:id="2" w:name="_Toc451506277"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92378B"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506275" w:history="1">
            <w:r w:rsidR="0092378B" w:rsidRPr="00285424">
              <w:rPr>
                <w:rStyle w:val="Lienhypertexte"/>
                <w:rFonts w:ascii="Roboto" w:hAnsi="Roboto"/>
                <w:noProof/>
                <w:lang w:val="fr-FR"/>
              </w:rPr>
              <w:t>Remerciements</w:t>
            </w:r>
            <w:r w:rsidR="0092378B">
              <w:rPr>
                <w:noProof/>
                <w:webHidden/>
              </w:rPr>
              <w:tab/>
            </w:r>
            <w:r w:rsidR="0092378B">
              <w:rPr>
                <w:noProof/>
                <w:webHidden/>
              </w:rPr>
              <w:fldChar w:fldCharType="begin"/>
            </w:r>
            <w:r w:rsidR="0092378B">
              <w:rPr>
                <w:noProof/>
                <w:webHidden/>
              </w:rPr>
              <w:instrText xml:space="preserve"> PAGEREF _Toc451506275 \h </w:instrText>
            </w:r>
            <w:r w:rsidR="0092378B">
              <w:rPr>
                <w:noProof/>
                <w:webHidden/>
              </w:rPr>
            </w:r>
            <w:r w:rsidR="0092378B">
              <w:rPr>
                <w:noProof/>
                <w:webHidden/>
              </w:rPr>
              <w:fldChar w:fldCharType="separate"/>
            </w:r>
            <w:r w:rsidR="0092378B">
              <w:rPr>
                <w:noProof/>
                <w:webHidden/>
              </w:rPr>
              <w:t>2</w:t>
            </w:r>
            <w:r w:rsidR="0092378B">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6" w:history="1">
            <w:r w:rsidRPr="00285424">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_Toc451506276 \h </w:instrText>
            </w:r>
            <w:r>
              <w:rPr>
                <w:noProof/>
                <w:webHidden/>
              </w:rPr>
            </w:r>
            <w:r>
              <w:rPr>
                <w:noProof/>
                <w:webHidden/>
              </w:rPr>
              <w:fldChar w:fldCharType="separate"/>
            </w:r>
            <w:r>
              <w:rPr>
                <w:noProof/>
                <w:webHidden/>
              </w:rPr>
              <w:t>3</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7" w:history="1">
            <w:r w:rsidRPr="00285424">
              <w:rPr>
                <w:rStyle w:val="Lienhypertexte"/>
                <w:noProof/>
                <w:lang w:val="fr-FR"/>
              </w:rPr>
              <w:t>Table des matières</w:t>
            </w:r>
            <w:r>
              <w:rPr>
                <w:noProof/>
                <w:webHidden/>
              </w:rPr>
              <w:tab/>
            </w:r>
            <w:r>
              <w:rPr>
                <w:noProof/>
                <w:webHidden/>
              </w:rPr>
              <w:fldChar w:fldCharType="begin"/>
            </w:r>
            <w:r>
              <w:rPr>
                <w:noProof/>
                <w:webHidden/>
              </w:rPr>
              <w:instrText xml:space="preserve"> PAGEREF _Toc451506277 \h </w:instrText>
            </w:r>
            <w:r>
              <w:rPr>
                <w:noProof/>
                <w:webHidden/>
              </w:rPr>
            </w:r>
            <w:r>
              <w:rPr>
                <w:noProof/>
                <w:webHidden/>
              </w:rPr>
              <w:fldChar w:fldCharType="separate"/>
            </w:r>
            <w:r>
              <w:rPr>
                <w:noProof/>
                <w:webHidden/>
              </w:rPr>
              <w:t>4</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8" w:history="1">
            <w:r w:rsidRPr="00285424">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_Toc451506278 \h </w:instrText>
            </w:r>
            <w:r>
              <w:rPr>
                <w:noProof/>
                <w:webHidden/>
              </w:rPr>
            </w:r>
            <w:r>
              <w:rPr>
                <w:noProof/>
                <w:webHidden/>
              </w:rPr>
              <w:fldChar w:fldCharType="separate"/>
            </w:r>
            <w:r>
              <w:rPr>
                <w:noProof/>
                <w:webHidden/>
              </w:rPr>
              <w:t>6</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9" w:history="1">
            <w:r w:rsidRPr="00285424">
              <w:rPr>
                <w:rStyle w:val="Lienhypertexte"/>
                <w:noProof/>
                <w:lang w:val="fr-FR"/>
              </w:rPr>
              <w:t>Gestion de projet</w:t>
            </w:r>
            <w:r>
              <w:rPr>
                <w:noProof/>
                <w:webHidden/>
              </w:rPr>
              <w:tab/>
            </w:r>
            <w:r>
              <w:rPr>
                <w:noProof/>
                <w:webHidden/>
              </w:rPr>
              <w:fldChar w:fldCharType="begin"/>
            </w:r>
            <w:r>
              <w:rPr>
                <w:noProof/>
                <w:webHidden/>
              </w:rPr>
              <w:instrText xml:space="preserve"> PAGEREF _Toc451506279 \h </w:instrText>
            </w:r>
            <w:r>
              <w:rPr>
                <w:noProof/>
                <w:webHidden/>
              </w:rPr>
            </w:r>
            <w:r>
              <w:rPr>
                <w:noProof/>
                <w:webHidden/>
              </w:rPr>
              <w:fldChar w:fldCharType="separate"/>
            </w:r>
            <w:r>
              <w:rPr>
                <w:noProof/>
                <w:webHidden/>
              </w:rPr>
              <w:t>7</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0" w:history="1">
            <w:r w:rsidRPr="00285424">
              <w:rPr>
                <w:rStyle w:val="Lienhypertexte"/>
              </w:rPr>
              <w:t>Détermination des objectifs</w:t>
            </w:r>
            <w:r>
              <w:rPr>
                <w:webHidden/>
              </w:rPr>
              <w:tab/>
            </w:r>
            <w:r>
              <w:rPr>
                <w:webHidden/>
              </w:rPr>
              <w:fldChar w:fldCharType="begin"/>
            </w:r>
            <w:r>
              <w:rPr>
                <w:webHidden/>
              </w:rPr>
              <w:instrText xml:space="preserve"> PAGEREF _Toc451506280 \h </w:instrText>
            </w:r>
            <w:r>
              <w:rPr>
                <w:webHidden/>
              </w:rPr>
            </w:r>
            <w:r>
              <w:rPr>
                <w:webHidden/>
              </w:rPr>
              <w:fldChar w:fldCharType="separate"/>
            </w:r>
            <w:r>
              <w:rPr>
                <w:webHidden/>
              </w:rPr>
              <w:t>7</w:t>
            </w:r>
            <w:r>
              <w:rPr>
                <w:webHidden/>
              </w:rPr>
              <w:fldChar w:fldCharType="end"/>
            </w:r>
          </w:hyperlink>
        </w:p>
        <w:p w:rsidR="0092378B" w:rsidRDefault="0092378B">
          <w:pPr>
            <w:pStyle w:val="TM2"/>
            <w:rPr>
              <w:rFonts w:eastAsiaTheme="minorEastAsia"/>
              <w:b w:val="0"/>
              <w:bCs w:val="0"/>
              <w:smallCaps w:val="0"/>
              <w:color w:val="auto"/>
              <w:kern w:val="0"/>
            </w:rPr>
          </w:pPr>
          <w:hyperlink w:anchor="_Toc451506281" w:history="1">
            <w:r w:rsidRPr="00285424">
              <w:rPr>
                <w:rStyle w:val="Lienhypertexte"/>
              </w:rPr>
              <w:t>Situations de vie du produit</w:t>
            </w:r>
            <w:r>
              <w:rPr>
                <w:webHidden/>
              </w:rPr>
              <w:tab/>
            </w:r>
            <w:r>
              <w:rPr>
                <w:webHidden/>
              </w:rPr>
              <w:fldChar w:fldCharType="begin"/>
            </w:r>
            <w:r>
              <w:rPr>
                <w:webHidden/>
              </w:rPr>
              <w:instrText xml:space="preserve"> PAGEREF _Toc451506281 \h </w:instrText>
            </w:r>
            <w:r>
              <w:rPr>
                <w:webHidden/>
              </w:rPr>
            </w:r>
            <w:r>
              <w:rPr>
                <w:webHidden/>
              </w:rPr>
              <w:fldChar w:fldCharType="separate"/>
            </w:r>
            <w:r>
              <w:rPr>
                <w:webHidden/>
              </w:rPr>
              <w:t>8</w:t>
            </w:r>
            <w:r>
              <w:rPr>
                <w:webHidden/>
              </w:rPr>
              <w:fldChar w:fldCharType="end"/>
            </w:r>
          </w:hyperlink>
        </w:p>
        <w:p w:rsidR="0092378B" w:rsidRDefault="0092378B">
          <w:pPr>
            <w:pStyle w:val="TM2"/>
            <w:rPr>
              <w:rFonts w:eastAsiaTheme="minorEastAsia"/>
              <w:b w:val="0"/>
              <w:bCs w:val="0"/>
              <w:smallCaps w:val="0"/>
              <w:color w:val="auto"/>
              <w:kern w:val="0"/>
            </w:rPr>
          </w:pPr>
          <w:hyperlink w:anchor="_Toc451506282" w:history="1">
            <w:r w:rsidRPr="00285424">
              <w:rPr>
                <w:rStyle w:val="Lienhypertexte"/>
              </w:rPr>
              <w:t>Définition du besoin</w:t>
            </w:r>
            <w:r>
              <w:rPr>
                <w:webHidden/>
              </w:rPr>
              <w:tab/>
            </w:r>
            <w:r>
              <w:rPr>
                <w:webHidden/>
              </w:rPr>
              <w:fldChar w:fldCharType="begin"/>
            </w:r>
            <w:r>
              <w:rPr>
                <w:webHidden/>
              </w:rPr>
              <w:instrText xml:space="preserve"> PAGEREF _Toc451506282 \h </w:instrText>
            </w:r>
            <w:r>
              <w:rPr>
                <w:webHidden/>
              </w:rPr>
            </w:r>
            <w:r>
              <w:rPr>
                <w:webHidden/>
              </w:rPr>
              <w:fldChar w:fldCharType="separate"/>
            </w:r>
            <w:r>
              <w:rPr>
                <w:webHidden/>
              </w:rPr>
              <w:t>9</w:t>
            </w:r>
            <w:r>
              <w:rPr>
                <w:webHidden/>
              </w:rPr>
              <w:fldChar w:fldCharType="end"/>
            </w:r>
          </w:hyperlink>
        </w:p>
        <w:p w:rsidR="0092378B" w:rsidRDefault="0092378B">
          <w:pPr>
            <w:pStyle w:val="TM2"/>
            <w:rPr>
              <w:rFonts w:eastAsiaTheme="minorEastAsia"/>
              <w:b w:val="0"/>
              <w:bCs w:val="0"/>
              <w:smallCaps w:val="0"/>
              <w:color w:val="auto"/>
              <w:kern w:val="0"/>
            </w:rPr>
          </w:pPr>
          <w:hyperlink w:anchor="_Toc451506283" w:history="1">
            <w:r w:rsidRPr="00285424">
              <w:rPr>
                <w:rStyle w:val="Lienhypertexte"/>
              </w:rPr>
              <w:t>Les milieux extérieurs lors de la phase d’utilisation</w:t>
            </w:r>
            <w:r>
              <w:rPr>
                <w:webHidden/>
              </w:rPr>
              <w:tab/>
            </w:r>
            <w:r>
              <w:rPr>
                <w:webHidden/>
              </w:rPr>
              <w:fldChar w:fldCharType="begin"/>
            </w:r>
            <w:r>
              <w:rPr>
                <w:webHidden/>
              </w:rPr>
              <w:instrText xml:space="preserve"> PAGEREF _Toc451506283 \h </w:instrText>
            </w:r>
            <w:r>
              <w:rPr>
                <w:webHidden/>
              </w:rPr>
            </w:r>
            <w:r>
              <w:rPr>
                <w:webHidden/>
              </w:rPr>
              <w:fldChar w:fldCharType="separate"/>
            </w:r>
            <w:r>
              <w:rPr>
                <w:webHidden/>
              </w:rPr>
              <w:t>10</w:t>
            </w:r>
            <w:r>
              <w:rPr>
                <w:webHidden/>
              </w:rPr>
              <w:fldChar w:fldCharType="end"/>
            </w:r>
          </w:hyperlink>
        </w:p>
        <w:p w:rsidR="0092378B" w:rsidRDefault="0092378B">
          <w:pPr>
            <w:pStyle w:val="TM2"/>
            <w:rPr>
              <w:rFonts w:eastAsiaTheme="minorEastAsia"/>
              <w:b w:val="0"/>
              <w:bCs w:val="0"/>
              <w:smallCaps w:val="0"/>
              <w:color w:val="auto"/>
              <w:kern w:val="0"/>
            </w:rPr>
          </w:pPr>
          <w:hyperlink w:anchor="_Toc451506284" w:history="1">
            <w:r w:rsidRPr="00285424">
              <w:rPr>
                <w:rStyle w:val="Lienhypertexte"/>
              </w:rPr>
              <w:t>Définition plus précise du besoin</w:t>
            </w:r>
            <w:r>
              <w:rPr>
                <w:webHidden/>
              </w:rPr>
              <w:tab/>
            </w:r>
            <w:r>
              <w:rPr>
                <w:webHidden/>
              </w:rPr>
              <w:fldChar w:fldCharType="begin"/>
            </w:r>
            <w:r>
              <w:rPr>
                <w:webHidden/>
              </w:rPr>
              <w:instrText xml:space="preserve"> PAGEREF _Toc451506284 \h </w:instrText>
            </w:r>
            <w:r>
              <w:rPr>
                <w:webHidden/>
              </w:rPr>
            </w:r>
            <w:r>
              <w:rPr>
                <w:webHidden/>
              </w:rPr>
              <w:fldChar w:fldCharType="separate"/>
            </w:r>
            <w:r>
              <w:rPr>
                <w:webHidden/>
              </w:rPr>
              <w:t>11</w:t>
            </w:r>
            <w:r>
              <w:rPr>
                <w:webHidden/>
              </w:rPr>
              <w:fldChar w:fldCharType="end"/>
            </w:r>
          </w:hyperlink>
        </w:p>
        <w:p w:rsidR="0092378B" w:rsidRDefault="0092378B">
          <w:pPr>
            <w:pStyle w:val="TM2"/>
            <w:rPr>
              <w:rFonts w:eastAsiaTheme="minorEastAsia"/>
              <w:b w:val="0"/>
              <w:bCs w:val="0"/>
              <w:smallCaps w:val="0"/>
              <w:color w:val="auto"/>
              <w:kern w:val="0"/>
            </w:rPr>
          </w:pPr>
          <w:hyperlink w:anchor="_Toc451506285" w:history="1">
            <w:r w:rsidRPr="00285424">
              <w:rPr>
                <w:rStyle w:val="Lienhypertexte"/>
              </w:rPr>
              <w:t>Définition du projet mnimum requis</w:t>
            </w:r>
            <w:r>
              <w:rPr>
                <w:webHidden/>
              </w:rPr>
              <w:tab/>
            </w:r>
            <w:r>
              <w:rPr>
                <w:webHidden/>
              </w:rPr>
              <w:fldChar w:fldCharType="begin"/>
            </w:r>
            <w:r>
              <w:rPr>
                <w:webHidden/>
              </w:rPr>
              <w:instrText xml:space="preserve"> PAGEREF _Toc451506285 \h </w:instrText>
            </w:r>
            <w:r>
              <w:rPr>
                <w:webHidden/>
              </w:rPr>
            </w:r>
            <w:r>
              <w:rPr>
                <w:webHidden/>
              </w:rPr>
              <w:fldChar w:fldCharType="separate"/>
            </w:r>
            <w:r>
              <w:rPr>
                <w:webHidden/>
              </w:rPr>
              <w:t>12</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86" w:history="1">
            <w:r w:rsidRPr="00285424">
              <w:rPr>
                <w:rStyle w:val="Lienhypertexte"/>
                <w:noProof/>
                <w:lang w:val="fr-FR"/>
              </w:rPr>
              <w:t>Cahier des charges</w:t>
            </w:r>
            <w:r>
              <w:rPr>
                <w:noProof/>
                <w:webHidden/>
              </w:rPr>
              <w:tab/>
            </w:r>
            <w:r>
              <w:rPr>
                <w:noProof/>
                <w:webHidden/>
              </w:rPr>
              <w:fldChar w:fldCharType="begin"/>
            </w:r>
            <w:r>
              <w:rPr>
                <w:noProof/>
                <w:webHidden/>
              </w:rPr>
              <w:instrText xml:space="preserve"> PAGEREF _Toc451506286 \h </w:instrText>
            </w:r>
            <w:r>
              <w:rPr>
                <w:noProof/>
                <w:webHidden/>
              </w:rPr>
            </w:r>
            <w:r>
              <w:rPr>
                <w:noProof/>
                <w:webHidden/>
              </w:rPr>
              <w:fldChar w:fldCharType="separate"/>
            </w:r>
            <w:r>
              <w:rPr>
                <w:noProof/>
                <w:webHidden/>
              </w:rPr>
              <w:t>13</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7" w:history="1">
            <w:r w:rsidRPr="00285424">
              <w:rPr>
                <w:rStyle w:val="Lienhypertexte"/>
              </w:rPr>
              <w:t>Entrées</w:t>
            </w:r>
            <w:r>
              <w:rPr>
                <w:webHidden/>
              </w:rPr>
              <w:tab/>
            </w:r>
            <w:r>
              <w:rPr>
                <w:webHidden/>
              </w:rPr>
              <w:fldChar w:fldCharType="begin"/>
            </w:r>
            <w:r>
              <w:rPr>
                <w:webHidden/>
              </w:rPr>
              <w:instrText xml:space="preserve"> PAGEREF _Toc451506287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8" w:history="1">
            <w:r w:rsidRPr="00285424">
              <w:rPr>
                <w:rStyle w:val="Lienhypertexte"/>
              </w:rPr>
              <w:t>Sorties</w:t>
            </w:r>
            <w:r>
              <w:rPr>
                <w:webHidden/>
              </w:rPr>
              <w:tab/>
            </w:r>
            <w:r>
              <w:rPr>
                <w:webHidden/>
              </w:rPr>
              <w:fldChar w:fldCharType="begin"/>
            </w:r>
            <w:r>
              <w:rPr>
                <w:webHidden/>
              </w:rPr>
              <w:instrText xml:space="preserve"> PAGEREF _Toc451506288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9" w:history="1">
            <w:r w:rsidRPr="00285424">
              <w:rPr>
                <w:rStyle w:val="Lienhypertexte"/>
              </w:rPr>
              <w:t>Contraintes</w:t>
            </w:r>
            <w:r>
              <w:rPr>
                <w:webHidden/>
              </w:rPr>
              <w:tab/>
            </w:r>
            <w:r>
              <w:rPr>
                <w:webHidden/>
              </w:rPr>
              <w:fldChar w:fldCharType="begin"/>
            </w:r>
            <w:r>
              <w:rPr>
                <w:webHidden/>
              </w:rPr>
              <w:instrText xml:space="preserve"> PAGEREF _Toc451506289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0" w:history="1">
            <w:r w:rsidRPr="00285424">
              <w:rPr>
                <w:rStyle w:val="Lienhypertexte"/>
              </w:rPr>
              <w:t>Risques</w:t>
            </w:r>
            <w:r>
              <w:rPr>
                <w:webHidden/>
              </w:rPr>
              <w:tab/>
            </w:r>
            <w:r>
              <w:rPr>
                <w:webHidden/>
              </w:rPr>
              <w:fldChar w:fldCharType="begin"/>
            </w:r>
            <w:r>
              <w:rPr>
                <w:webHidden/>
              </w:rPr>
              <w:instrText xml:space="preserve"> PAGEREF _Toc451506290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1" w:history="1">
            <w:r w:rsidRPr="00285424">
              <w:rPr>
                <w:rStyle w:val="Lienhypertexte"/>
              </w:rPr>
              <w:t>Srtructuration et estimation</w:t>
            </w:r>
            <w:r>
              <w:rPr>
                <w:webHidden/>
              </w:rPr>
              <w:tab/>
            </w:r>
            <w:r>
              <w:rPr>
                <w:webHidden/>
              </w:rPr>
              <w:fldChar w:fldCharType="begin"/>
            </w:r>
            <w:r>
              <w:rPr>
                <w:webHidden/>
              </w:rPr>
              <w:instrText xml:space="preserve"> PAGEREF _Toc451506291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2" w:history="1">
            <w:r w:rsidRPr="00285424">
              <w:rPr>
                <w:rStyle w:val="Lienhypertexte"/>
              </w:rPr>
              <w:t>Planification globale</w:t>
            </w:r>
            <w:r>
              <w:rPr>
                <w:webHidden/>
              </w:rPr>
              <w:tab/>
            </w:r>
            <w:r>
              <w:rPr>
                <w:webHidden/>
              </w:rPr>
              <w:fldChar w:fldCharType="begin"/>
            </w:r>
            <w:r>
              <w:rPr>
                <w:webHidden/>
              </w:rPr>
              <w:instrText xml:space="preserve"> PAGEREF _Toc451506292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3" w:history="1">
            <w:r w:rsidRPr="00285424">
              <w:rPr>
                <w:rStyle w:val="Lienhypertexte"/>
              </w:rPr>
              <w:t>Definition des étapes du projets</w:t>
            </w:r>
            <w:r>
              <w:rPr>
                <w:webHidden/>
              </w:rPr>
              <w:tab/>
            </w:r>
            <w:r>
              <w:rPr>
                <w:webHidden/>
              </w:rPr>
              <w:fldChar w:fldCharType="begin"/>
            </w:r>
            <w:r>
              <w:rPr>
                <w:webHidden/>
              </w:rPr>
              <w:instrText xml:space="preserve"> PAGEREF _Toc451506293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4" w:history="1">
            <w:r w:rsidRPr="00285424">
              <w:rPr>
                <w:rStyle w:val="Lienhypertexte"/>
              </w:rPr>
              <w:t>Coût estimé</w:t>
            </w:r>
            <w:r>
              <w:rPr>
                <w:webHidden/>
              </w:rPr>
              <w:tab/>
            </w:r>
            <w:r>
              <w:rPr>
                <w:webHidden/>
              </w:rPr>
              <w:fldChar w:fldCharType="begin"/>
            </w:r>
            <w:r>
              <w:rPr>
                <w:webHidden/>
              </w:rPr>
              <w:instrText xml:space="preserve"> PAGEREF _Toc451506294 \h </w:instrText>
            </w:r>
            <w:r>
              <w:rPr>
                <w:webHidden/>
              </w:rPr>
            </w:r>
            <w:r>
              <w:rPr>
                <w:webHidden/>
              </w:rPr>
              <w:fldChar w:fldCharType="separate"/>
            </w:r>
            <w:r>
              <w:rPr>
                <w:webHidden/>
              </w:rPr>
              <w:t>16</w:t>
            </w:r>
            <w:r>
              <w:rPr>
                <w:webHidden/>
              </w:rPr>
              <w:fldChar w:fldCharType="end"/>
            </w:r>
          </w:hyperlink>
        </w:p>
        <w:p w:rsidR="0092378B" w:rsidRDefault="0092378B">
          <w:pPr>
            <w:pStyle w:val="TM2"/>
            <w:rPr>
              <w:rFonts w:eastAsiaTheme="minorEastAsia"/>
              <w:b w:val="0"/>
              <w:bCs w:val="0"/>
              <w:smallCaps w:val="0"/>
              <w:color w:val="auto"/>
              <w:kern w:val="0"/>
            </w:rPr>
          </w:pPr>
          <w:hyperlink w:anchor="_Toc451506295" w:history="1">
            <w:r w:rsidRPr="00285424">
              <w:rPr>
                <w:rStyle w:val="Lienhypertexte"/>
              </w:rPr>
              <w:t>Logiciels, outils, matériels et technologies utilisés</w:t>
            </w:r>
            <w:r>
              <w:rPr>
                <w:webHidden/>
              </w:rPr>
              <w:tab/>
            </w:r>
            <w:r>
              <w:rPr>
                <w:webHidden/>
              </w:rPr>
              <w:fldChar w:fldCharType="begin"/>
            </w:r>
            <w:r>
              <w:rPr>
                <w:webHidden/>
              </w:rPr>
              <w:instrText xml:space="preserve"> PAGEREF _Toc451506295 \h </w:instrText>
            </w:r>
            <w:r>
              <w:rPr>
                <w:webHidden/>
              </w:rPr>
            </w:r>
            <w:r>
              <w:rPr>
                <w:webHidden/>
              </w:rPr>
              <w:fldChar w:fldCharType="separate"/>
            </w:r>
            <w:r>
              <w:rPr>
                <w:webHidden/>
              </w:rPr>
              <w:t>16</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6" w:history="1">
            <w:r w:rsidRPr="00285424">
              <w:rPr>
                <w:rStyle w:val="Lienhypertexte"/>
                <w:noProof/>
                <w:lang w:val="fr-FR"/>
              </w:rPr>
              <w:t>Méthodologie</w:t>
            </w:r>
            <w:r>
              <w:rPr>
                <w:noProof/>
                <w:webHidden/>
              </w:rPr>
              <w:tab/>
            </w:r>
            <w:r>
              <w:rPr>
                <w:noProof/>
                <w:webHidden/>
              </w:rPr>
              <w:fldChar w:fldCharType="begin"/>
            </w:r>
            <w:r>
              <w:rPr>
                <w:noProof/>
                <w:webHidden/>
              </w:rPr>
              <w:instrText xml:space="preserve"> PAGEREF _Toc451506296 \h </w:instrText>
            </w:r>
            <w:r>
              <w:rPr>
                <w:noProof/>
                <w:webHidden/>
              </w:rPr>
            </w:r>
            <w:r>
              <w:rPr>
                <w:noProof/>
                <w:webHidden/>
              </w:rPr>
              <w:fldChar w:fldCharType="separate"/>
            </w:r>
            <w:r>
              <w:rPr>
                <w:noProof/>
                <w:webHidden/>
              </w:rPr>
              <w:t>21</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97" w:history="1">
            <w:r w:rsidRPr="00285424">
              <w:rPr>
                <w:rStyle w:val="Lienhypertexte"/>
              </w:rPr>
              <w:t>Méthode agile</w:t>
            </w:r>
            <w:r>
              <w:rPr>
                <w:webHidden/>
              </w:rPr>
              <w:tab/>
            </w:r>
            <w:r>
              <w:rPr>
                <w:webHidden/>
              </w:rPr>
              <w:fldChar w:fldCharType="begin"/>
            </w:r>
            <w:r>
              <w:rPr>
                <w:webHidden/>
              </w:rPr>
              <w:instrText xml:space="preserve"> PAGEREF _Toc451506297 \h </w:instrText>
            </w:r>
            <w:r>
              <w:rPr>
                <w:webHidden/>
              </w:rPr>
            </w:r>
            <w:r>
              <w:rPr>
                <w:webHidden/>
              </w:rPr>
              <w:fldChar w:fldCharType="separate"/>
            </w:r>
            <w:r>
              <w:rPr>
                <w:webHidden/>
              </w:rPr>
              <w:t>21</w:t>
            </w:r>
            <w:r>
              <w:rPr>
                <w:webHidden/>
              </w:rPr>
              <w:fldChar w:fldCharType="end"/>
            </w:r>
          </w:hyperlink>
        </w:p>
        <w:p w:rsidR="0092378B" w:rsidRDefault="0092378B">
          <w:pPr>
            <w:pStyle w:val="TM2"/>
            <w:rPr>
              <w:rFonts w:eastAsiaTheme="minorEastAsia"/>
              <w:b w:val="0"/>
              <w:bCs w:val="0"/>
              <w:smallCaps w:val="0"/>
              <w:color w:val="auto"/>
              <w:kern w:val="0"/>
            </w:rPr>
          </w:pPr>
          <w:hyperlink w:anchor="_Toc451506298" w:history="1">
            <w:r w:rsidRPr="00285424">
              <w:rPr>
                <w:rStyle w:val="Lienhypertexte"/>
              </w:rPr>
              <w:t>Outil de gestion</w:t>
            </w:r>
            <w:r>
              <w:rPr>
                <w:webHidden/>
              </w:rPr>
              <w:tab/>
            </w:r>
            <w:r>
              <w:rPr>
                <w:webHidden/>
              </w:rPr>
              <w:fldChar w:fldCharType="begin"/>
            </w:r>
            <w:r>
              <w:rPr>
                <w:webHidden/>
              </w:rPr>
              <w:instrText xml:space="preserve"> PAGEREF _Toc451506298 \h </w:instrText>
            </w:r>
            <w:r>
              <w:rPr>
                <w:webHidden/>
              </w:rPr>
            </w:r>
            <w:r>
              <w:rPr>
                <w:webHidden/>
              </w:rPr>
              <w:fldChar w:fldCharType="separate"/>
            </w:r>
            <w:r>
              <w:rPr>
                <w:webHidden/>
              </w:rPr>
              <w:t>21</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9" w:history="1">
            <w:r w:rsidRPr="00285424">
              <w:rPr>
                <w:rStyle w:val="Lienhypertexte"/>
                <w:noProof/>
                <w:lang w:val="fr-FR"/>
              </w:rPr>
              <w:t>Développement technique</w:t>
            </w:r>
            <w:r>
              <w:rPr>
                <w:noProof/>
                <w:webHidden/>
              </w:rPr>
              <w:tab/>
            </w:r>
            <w:r>
              <w:rPr>
                <w:noProof/>
                <w:webHidden/>
              </w:rPr>
              <w:fldChar w:fldCharType="begin"/>
            </w:r>
            <w:r>
              <w:rPr>
                <w:noProof/>
                <w:webHidden/>
              </w:rPr>
              <w:instrText xml:space="preserve"> PAGEREF _Toc451506299 \h </w:instrText>
            </w:r>
            <w:r>
              <w:rPr>
                <w:noProof/>
                <w:webHidden/>
              </w:rPr>
            </w:r>
            <w:r>
              <w:rPr>
                <w:noProof/>
                <w:webHidden/>
              </w:rPr>
              <w:fldChar w:fldCharType="separate"/>
            </w:r>
            <w:r>
              <w:rPr>
                <w:noProof/>
                <w:webHidden/>
              </w:rPr>
              <w:t>22</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300" w:history="1">
            <w:r w:rsidRPr="00285424">
              <w:rPr>
                <w:rStyle w:val="Lienhypertexte"/>
              </w:rPr>
              <w:t>Démarche du projet</w:t>
            </w:r>
            <w:r>
              <w:rPr>
                <w:webHidden/>
              </w:rPr>
              <w:tab/>
            </w:r>
            <w:r>
              <w:rPr>
                <w:webHidden/>
              </w:rPr>
              <w:fldChar w:fldCharType="begin"/>
            </w:r>
            <w:r>
              <w:rPr>
                <w:webHidden/>
              </w:rPr>
              <w:instrText xml:space="preserve"> PAGEREF _Toc451506300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1" w:history="1">
            <w:r w:rsidRPr="00285424">
              <w:rPr>
                <w:rStyle w:val="Lienhypertexte"/>
              </w:rPr>
              <w:t>Conception de la base de données</w:t>
            </w:r>
            <w:r>
              <w:rPr>
                <w:webHidden/>
              </w:rPr>
              <w:tab/>
            </w:r>
            <w:r>
              <w:rPr>
                <w:webHidden/>
              </w:rPr>
              <w:fldChar w:fldCharType="begin"/>
            </w:r>
            <w:r>
              <w:rPr>
                <w:webHidden/>
              </w:rPr>
              <w:instrText xml:space="preserve"> PAGEREF _Toc451506301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2" w:history="1">
            <w:r w:rsidRPr="00285424">
              <w:rPr>
                <w:rStyle w:val="Lienhypertexte"/>
              </w:rPr>
              <w:t>Mise en place d’une architecture</w:t>
            </w:r>
            <w:r>
              <w:rPr>
                <w:webHidden/>
              </w:rPr>
              <w:tab/>
            </w:r>
            <w:r>
              <w:rPr>
                <w:webHidden/>
              </w:rPr>
              <w:fldChar w:fldCharType="begin"/>
            </w:r>
            <w:r>
              <w:rPr>
                <w:webHidden/>
              </w:rPr>
              <w:instrText xml:space="preserve"> PAGEREF _Toc451506302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3" w:history="1">
            <w:r w:rsidRPr="00285424">
              <w:rPr>
                <w:rStyle w:val="Lienhypertexte"/>
              </w:rPr>
              <w:t>Mise en place d’une API REST</w:t>
            </w:r>
            <w:r>
              <w:rPr>
                <w:webHidden/>
              </w:rPr>
              <w:tab/>
            </w:r>
            <w:r>
              <w:rPr>
                <w:webHidden/>
              </w:rPr>
              <w:fldChar w:fldCharType="begin"/>
            </w:r>
            <w:r>
              <w:rPr>
                <w:webHidden/>
              </w:rPr>
              <w:instrText xml:space="preserve"> PAGEREF _Toc451506303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4" w:history="1">
            <w:r w:rsidRPr="00285424">
              <w:rPr>
                <w:rStyle w:val="Lienhypertexte"/>
              </w:rPr>
              <w:t>Mise en place de controller et de modele</w:t>
            </w:r>
            <w:r>
              <w:rPr>
                <w:webHidden/>
              </w:rPr>
              <w:tab/>
            </w:r>
            <w:r>
              <w:rPr>
                <w:webHidden/>
              </w:rPr>
              <w:fldChar w:fldCharType="begin"/>
            </w:r>
            <w:r>
              <w:rPr>
                <w:webHidden/>
              </w:rPr>
              <w:instrText xml:space="preserve"> PAGEREF _Toc451506304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5" w:history="1">
            <w:r w:rsidRPr="00285424">
              <w:rPr>
                <w:rStyle w:val="Lienhypertexte"/>
              </w:rPr>
              <w:t>Mise en place d’un front-end et des fonctionnalités</w:t>
            </w:r>
            <w:r>
              <w:rPr>
                <w:webHidden/>
              </w:rPr>
              <w:tab/>
            </w:r>
            <w:r>
              <w:rPr>
                <w:webHidden/>
              </w:rPr>
              <w:fldChar w:fldCharType="begin"/>
            </w:r>
            <w:r>
              <w:rPr>
                <w:webHidden/>
              </w:rPr>
              <w:instrText xml:space="preserve"> PAGEREF _Toc451506305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6" w:history="1">
            <w:r w:rsidRPr="00285424">
              <w:rPr>
                <w:rStyle w:val="Lienhypertexte"/>
              </w:rPr>
              <w:t>Déroulement des tests</w:t>
            </w:r>
            <w:r>
              <w:rPr>
                <w:webHidden/>
              </w:rPr>
              <w:tab/>
            </w:r>
            <w:r>
              <w:rPr>
                <w:webHidden/>
              </w:rPr>
              <w:fldChar w:fldCharType="begin"/>
            </w:r>
            <w:r>
              <w:rPr>
                <w:webHidden/>
              </w:rPr>
              <w:instrText xml:space="preserve"> PAGEREF _Toc451506306 \h </w:instrText>
            </w:r>
            <w:r>
              <w:rPr>
                <w:webHidden/>
              </w:rPr>
            </w:r>
            <w:r>
              <w:rPr>
                <w:webHidden/>
              </w:rPr>
              <w:fldChar w:fldCharType="separate"/>
            </w:r>
            <w:r>
              <w:rPr>
                <w:webHidden/>
              </w:rPr>
              <w:t>24</w:t>
            </w:r>
            <w:r>
              <w:rPr>
                <w:webHidden/>
              </w:rPr>
              <w:fldChar w:fldCharType="end"/>
            </w:r>
          </w:hyperlink>
        </w:p>
        <w:p w:rsidR="0092378B" w:rsidRDefault="0092378B">
          <w:pPr>
            <w:pStyle w:val="TM2"/>
            <w:rPr>
              <w:rFonts w:eastAsiaTheme="minorEastAsia"/>
              <w:b w:val="0"/>
              <w:bCs w:val="0"/>
              <w:smallCaps w:val="0"/>
              <w:color w:val="auto"/>
              <w:kern w:val="0"/>
            </w:rPr>
          </w:pPr>
          <w:hyperlink w:anchor="_Toc451506307" w:history="1">
            <w:r w:rsidRPr="00285424">
              <w:rPr>
                <w:rStyle w:val="Lienhypertexte"/>
              </w:rPr>
              <w:t>Mise en production Initial</w:t>
            </w:r>
            <w:r>
              <w:rPr>
                <w:webHidden/>
              </w:rPr>
              <w:tab/>
            </w:r>
            <w:r>
              <w:rPr>
                <w:webHidden/>
              </w:rPr>
              <w:fldChar w:fldCharType="begin"/>
            </w:r>
            <w:r>
              <w:rPr>
                <w:webHidden/>
              </w:rPr>
              <w:instrText xml:space="preserve"> PAGEREF _Toc451506307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8" w:history="1">
            <w:r w:rsidRPr="00285424">
              <w:rPr>
                <w:rStyle w:val="Lienhypertexte"/>
              </w:rPr>
              <w:t>Algorithme de répartition</w:t>
            </w:r>
            <w:r>
              <w:rPr>
                <w:webHidden/>
              </w:rPr>
              <w:tab/>
            </w:r>
            <w:r>
              <w:rPr>
                <w:webHidden/>
              </w:rPr>
              <w:fldChar w:fldCharType="begin"/>
            </w:r>
            <w:r>
              <w:rPr>
                <w:webHidden/>
              </w:rPr>
              <w:instrText xml:space="preserve"> PAGEREF _Toc451506308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9" w:history="1">
            <w:r w:rsidRPr="00285424">
              <w:rPr>
                <w:rStyle w:val="Lienhypertexte"/>
              </w:rPr>
              <w:t>Mise en production Finale</w:t>
            </w:r>
            <w:r>
              <w:rPr>
                <w:webHidden/>
              </w:rPr>
              <w:tab/>
            </w:r>
            <w:r>
              <w:rPr>
                <w:webHidden/>
              </w:rPr>
              <w:fldChar w:fldCharType="begin"/>
            </w:r>
            <w:r>
              <w:rPr>
                <w:webHidden/>
              </w:rPr>
              <w:instrText xml:space="preserve"> PAGEREF _Toc451506309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0" w:history="1">
            <w:r w:rsidRPr="00285424">
              <w:rPr>
                <w:rStyle w:val="Lienhypertexte"/>
              </w:rPr>
              <w:t>Intégrité des données</w:t>
            </w:r>
            <w:r>
              <w:rPr>
                <w:webHidden/>
              </w:rPr>
              <w:tab/>
            </w:r>
            <w:r>
              <w:rPr>
                <w:webHidden/>
              </w:rPr>
              <w:fldChar w:fldCharType="begin"/>
            </w:r>
            <w:r>
              <w:rPr>
                <w:webHidden/>
              </w:rPr>
              <w:instrText xml:space="preserve"> PAGEREF _Toc451506310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1" w:history="1">
            <w:r w:rsidRPr="00285424">
              <w:rPr>
                <w:rStyle w:val="Lienhypertexte"/>
              </w:rPr>
              <w:t>???</w:t>
            </w:r>
            <w:r>
              <w:rPr>
                <w:webHidden/>
              </w:rPr>
              <w:tab/>
            </w:r>
            <w:r>
              <w:rPr>
                <w:webHidden/>
              </w:rPr>
              <w:fldChar w:fldCharType="begin"/>
            </w:r>
            <w:r>
              <w:rPr>
                <w:webHidden/>
              </w:rPr>
              <w:instrText xml:space="preserve"> PAGEREF _Toc451506311 \h </w:instrText>
            </w:r>
            <w:r>
              <w:rPr>
                <w:webHidden/>
              </w:rPr>
            </w:r>
            <w:r>
              <w:rPr>
                <w:webHidden/>
              </w:rPr>
              <w:fldChar w:fldCharType="separate"/>
            </w:r>
            <w:r>
              <w:rPr>
                <w:webHidden/>
              </w:rPr>
              <w:t>28</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2" w:history="1">
            <w:r w:rsidRPr="00285424">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_Toc451506312 \h </w:instrText>
            </w:r>
            <w:r>
              <w:rPr>
                <w:noProof/>
                <w:webHidden/>
              </w:rPr>
            </w:r>
            <w:r>
              <w:rPr>
                <w:noProof/>
                <w:webHidden/>
              </w:rPr>
              <w:fldChar w:fldCharType="separate"/>
            </w:r>
            <w:r>
              <w:rPr>
                <w:noProof/>
                <w:webHidden/>
              </w:rPr>
              <w:t>29</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3" w:history="1">
            <w:r w:rsidRPr="00285424">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_Toc451506313 \h </w:instrText>
            </w:r>
            <w:r>
              <w:rPr>
                <w:noProof/>
                <w:webHidden/>
              </w:rPr>
            </w:r>
            <w:r>
              <w:rPr>
                <w:noProof/>
                <w:webHidden/>
              </w:rPr>
              <w:fldChar w:fldCharType="separate"/>
            </w:r>
            <w:r>
              <w:rPr>
                <w:noProof/>
                <w:webHidden/>
              </w:rPr>
              <w:t>30</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4" w:history="1">
            <w:r w:rsidRPr="00285424">
              <w:rPr>
                <w:rStyle w:val="Lienhypertexte"/>
                <w:noProof/>
                <w:lang w:val="en-GB"/>
              </w:rPr>
              <w:t>Bibliographie</w:t>
            </w:r>
            <w:r>
              <w:rPr>
                <w:noProof/>
                <w:webHidden/>
              </w:rPr>
              <w:tab/>
            </w:r>
            <w:r>
              <w:rPr>
                <w:noProof/>
                <w:webHidden/>
              </w:rPr>
              <w:fldChar w:fldCharType="begin"/>
            </w:r>
            <w:r>
              <w:rPr>
                <w:noProof/>
                <w:webHidden/>
              </w:rPr>
              <w:instrText xml:space="preserve"> PAGEREF _Toc451506314 \h </w:instrText>
            </w:r>
            <w:r>
              <w:rPr>
                <w:noProof/>
                <w:webHidden/>
              </w:rPr>
            </w:r>
            <w:r>
              <w:rPr>
                <w:noProof/>
                <w:webHidden/>
              </w:rPr>
              <w:fldChar w:fldCharType="separate"/>
            </w:r>
            <w:r>
              <w:rPr>
                <w:noProof/>
                <w:webHidden/>
              </w:rPr>
              <w:t>31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506278"/>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506279"/>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506280"/>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lastRenderedPageBreak/>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506281"/>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76C97" w:rsidRDefault="008A1B1F" w:rsidP="005A34B9">
      <w:pPr>
        <w:rPr>
          <w:lang w:val="fr-FR"/>
        </w:rPr>
      </w:pPr>
      <w:r w:rsidRPr="008A1B1F">
        <w:t>La création d’un utilisateur dans la base de données se fait lors de sa première connexion à l’interface</w:t>
      </w:r>
      <w:r w:rsidR="00BF1368" w:rsidRPr="008A1B1F">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506282"/>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2EC979F6" wp14:editId="0258986E">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979F6"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1BDC6112" wp14:editId="7084B05A">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6112"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2D6E621C" wp14:editId="7EB697EC">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E621C"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DEF2B13" wp14:editId="1B5458F0">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6647E"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0DE4AB49" wp14:editId="188BB68F">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EADEF"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42E757C7" wp14:editId="401F403D">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757C7"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9F040ED" wp14:editId="60F772A0">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483293" w:rsidRPr="00D64051" w:rsidRDefault="00483293" w:rsidP="006E1D6F">
                            <w:pPr>
                              <w:pStyle w:val="Lgende"/>
                              <w:jc w:val="center"/>
                              <w:rPr>
                                <w:noProof/>
                                <w:color w:val="595959" w:themeColor="text1" w:themeTint="A6"/>
                              </w:rPr>
                            </w:pPr>
                            <w:bookmarkStart w:id="23"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040ED"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483293" w:rsidRPr="00D64051" w:rsidRDefault="00483293" w:rsidP="006E1D6F">
                      <w:pPr>
                        <w:pStyle w:val="Lgende"/>
                        <w:jc w:val="center"/>
                        <w:rPr>
                          <w:noProof/>
                          <w:color w:val="595959" w:themeColor="text1" w:themeTint="A6"/>
                        </w:rPr>
                      </w:pPr>
                      <w:bookmarkStart w:id="24"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r w:rsidR="006E1D6F" w:rsidRPr="00F14486">
        <w:rPr>
          <w:color w:val="92D050"/>
          <w:lang w:val="fr-FR"/>
        </w:rPr>
        <w:br w:type="page"/>
      </w:r>
    </w:p>
    <w:p w:rsidR="0075042F" w:rsidRPr="00990D1A" w:rsidRDefault="00C61E0E" w:rsidP="00990D1A">
      <w:pPr>
        <w:pStyle w:val="Titre2"/>
      </w:pPr>
      <w:bookmarkStart w:id="25" w:name="_Toc451506283"/>
      <w:r w:rsidRPr="00990D1A">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0FF55C9D" wp14:editId="52EEA982">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55C9D"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28E9BC17" wp14:editId="29E18C5C">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E9BC17"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483293" w:rsidRPr="00505AA3" w:rsidRDefault="00483293"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4624" behindDoc="0" locked="0" layoutInCell="1" allowOverlap="1" wp14:anchorId="4CD25C45" wp14:editId="3D2A9B68">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25C45"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483293" w:rsidRPr="00505AA3" w:rsidRDefault="00483293"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2698C48B" wp14:editId="4DB8C137">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C66549"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43D94813" wp14:editId="01AEECBA">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4828F"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2EBC5DA9" wp14:editId="0B61D7D2">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C5DA9"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483293" w:rsidRPr="00505AA3" w:rsidRDefault="00483293"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43A138FA" wp14:editId="1B13B6AC">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47D82"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5E53B4E2" wp14:editId="4C4F181E">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3B4E2"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115D24D2" wp14:editId="3D5A51AC">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24D2"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4CFC14F7" wp14:editId="7DBD2DA1">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14F7"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5D8C7AE3" wp14:editId="71534AFA">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C7AE3"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237043F8" wp14:editId="24EC5158">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48DAF"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18F9650D" wp14:editId="32A67386">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650D"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36AAA051" wp14:editId="4AD5059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DBAB69"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6944343D" wp14:editId="789505D0">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44343D"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080CEDDC" wp14:editId="730DB69C">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EDDC"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70236685" wp14:editId="1920F33B">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236685"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483293" w:rsidRPr="00505AA3" w:rsidRDefault="00483293"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201FDC1A" wp14:editId="014B97BB">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201FDC1A"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4C08A2F2" wp14:editId="025FF8B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A2F2"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36D5E292" wp14:editId="4661BD34">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B8ECBB"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EA44D48" wp14:editId="7035916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46268"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5217285A" wp14:editId="5D73F71C">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7285A"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44DBD506" wp14:editId="40881794">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D506"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3FFD5EC9" wp14:editId="762A0C93">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FAEC9"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46314F26" wp14:editId="6CB6466F">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314F26"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27B9042A" wp14:editId="7FE1923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042A"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0BB2B1A8" wp14:editId="615628B6">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B1A8"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4164AE2D" wp14:editId="4E7AC8F1">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7C886"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577BA229" wp14:editId="3D08EC37">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194D26"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1A5AD459" wp14:editId="2991100F">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AD459"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483293" w:rsidRPr="00872F66" w:rsidRDefault="00483293"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3D21CBFE" wp14:editId="549BA01F">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1CBFE"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483293" w:rsidRPr="00872F66" w:rsidRDefault="00483293"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715A9EB9" wp14:editId="3C881AC4">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5A9EB9"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4C7798E9" wp14:editId="2331F5F8">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98E9"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4EB5DDF8" wp14:editId="321159BF">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31BA8"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5EACC861" wp14:editId="259022D5">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CC861"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259506F1" wp14:editId="613822EA">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483293" w:rsidRPr="00276194" w:rsidRDefault="00483293" w:rsidP="006E1D6F">
                            <w:pPr>
                              <w:pStyle w:val="Lgende"/>
                              <w:jc w:val="center"/>
                              <w:rPr>
                                <w:noProof/>
                                <w:color w:val="595959" w:themeColor="text1" w:themeTint="A6"/>
                              </w:rPr>
                            </w:pPr>
                            <w:bookmarkStart w:id="26"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06F1"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483293" w:rsidRPr="00276194" w:rsidRDefault="00483293" w:rsidP="006E1D6F">
                      <w:pPr>
                        <w:pStyle w:val="Lgende"/>
                        <w:jc w:val="center"/>
                        <w:rPr>
                          <w:noProof/>
                          <w:color w:val="595959" w:themeColor="text1" w:themeTint="A6"/>
                        </w:rPr>
                      </w:pPr>
                      <w:bookmarkStart w:id="27"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41A06345" wp14:editId="410D15FF">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1A06345"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506284"/>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lastRenderedPageBreak/>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bookmarkStart w:id="29" w:name="_Toc451506285"/>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506286"/>
      <w:r>
        <w:rPr>
          <w:lang w:val="fr-FR"/>
        </w:rPr>
        <w:lastRenderedPageBreak/>
        <w:t>Cahier des charges</w:t>
      </w:r>
      <w:bookmarkEnd w:id="30"/>
    </w:p>
    <w:p w:rsidR="00B11B86" w:rsidRPr="00B11B86" w:rsidRDefault="00B11B86" w:rsidP="008F76A8">
      <w:pPr>
        <w:pStyle w:val="Titre2"/>
      </w:pPr>
      <w:bookmarkStart w:id="31" w:name="_Toc420059870"/>
      <w:bookmarkStart w:id="32" w:name="_Toc451506287"/>
      <w:r w:rsidRPr="00B11B86">
        <w:t>Entrées</w:t>
      </w:r>
      <w:bookmarkEnd w:id="31"/>
      <w:bookmarkEnd w:id="32"/>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bookmarkStart w:id="33" w:name="_Toc451506288"/>
      <w:r>
        <w:t>Sorties</w:t>
      </w:r>
      <w:bookmarkEnd w:id="33"/>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2B75D0">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34" w:name="_Toc420059872"/>
      <w:bookmarkStart w:id="35" w:name="_Toc451506289"/>
      <w:r w:rsidRPr="00893F9B">
        <w:t>Contraintes</w:t>
      </w:r>
      <w:bookmarkEnd w:id="34"/>
      <w:bookmarkEnd w:id="35"/>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36" w:name="_Toc420059873"/>
      <w:bookmarkStart w:id="37" w:name="_Toc451506290"/>
      <w:r w:rsidRPr="008A2FB9">
        <w:t>Risque</w:t>
      </w:r>
      <w:bookmarkEnd w:id="36"/>
      <w:r w:rsidR="008F76A8">
        <w:t>s</w:t>
      </w:r>
      <w:bookmarkEnd w:id="37"/>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38" w:name="_Toc451506291"/>
      <w:r>
        <w:rPr>
          <w:lang w:val="fr-FR"/>
        </w:rPr>
        <w:t>Srtructuration et estimation</w:t>
      </w:r>
      <w:bookmarkEnd w:id="38"/>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39" w:name="_Toc420059875"/>
      <w:bookmarkStart w:id="40" w:name="_Toc451506292"/>
      <w:r w:rsidRPr="00365647">
        <w:rPr>
          <w:lang w:val="fr-FR"/>
        </w:rPr>
        <w:lastRenderedPageBreak/>
        <w:t>Planification</w:t>
      </w:r>
      <w:bookmarkEnd w:id="39"/>
      <w:r w:rsidRPr="00365647">
        <w:rPr>
          <w:lang w:val="fr-FR"/>
        </w:rPr>
        <w:t xml:space="preserve"> globale</w:t>
      </w:r>
      <w:bookmarkEnd w:id="40"/>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bookmarkStart w:id="41" w:name="_Toc451506293"/>
      <w:r w:rsidRPr="00754C39">
        <w:rPr>
          <w:lang w:val="fr-FR"/>
        </w:rPr>
        <w:t>Definition des étapes du projets</w:t>
      </w:r>
      <w:bookmarkEnd w:id="41"/>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750FE8">
        <w:t>Durant cette phase</w:t>
      </w:r>
      <w:r w:rsidR="007C3355" w:rsidRPr="00750FE8">
        <w:t>,</w:t>
      </w:r>
      <w:r w:rsidRPr="00750FE8">
        <w:t xml:space="preserve"> une étude de l’existant </w:t>
      </w:r>
      <w:r w:rsidR="00C5592F" w:rsidRPr="00750FE8">
        <w:t>a été</w:t>
      </w:r>
      <w:r w:rsidRPr="00750FE8">
        <w:t xml:space="preserve"> nécessaire ainsi qu’une </w:t>
      </w:r>
      <w:r w:rsidR="00C5592F" w:rsidRPr="00750FE8">
        <w:t>analyse</w:t>
      </w:r>
      <w:r w:rsidRPr="00750FE8">
        <w:t xml:space="preserve"> de la demande</w:t>
      </w:r>
      <w:r w:rsidR="007C3355" w:rsidRPr="00750FE8">
        <w:t>,</w:t>
      </w:r>
      <w:r w:rsidRPr="00750FE8">
        <w:t xml:space="preserve"> afin de</w:t>
      </w:r>
      <w:r w:rsidR="00C5592F" w:rsidRPr="00750FE8">
        <w:t xml:space="preserve"> détourer et</w:t>
      </w:r>
      <w:r w:rsidRPr="00750FE8">
        <w:t xml:space="preserve"> définir le besoin du client dans sa globalité. </w:t>
      </w:r>
      <w:r w:rsidR="00825508" w:rsidRPr="00750FE8">
        <w:t>Cette étude présente</w:t>
      </w:r>
      <w:r w:rsidRPr="00750FE8">
        <w:t xml:space="preserve"> une des</w:t>
      </w:r>
      <w:r w:rsidR="007C3355" w:rsidRPr="00750FE8">
        <w:t xml:space="preserve">cription </w:t>
      </w:r>
      <w:r w:rsidR="00750FE8" w:rsidRPr="00750FE8">
        <w:t>du besoin</w:t>
      </w:r>
      <w:r w:rsidR="007C3355" w:rsidRPr="00750FE8">
        <w:t xml:space="preserve"> et</w:t>
      </w:r>
      <w:r w:rsidRPr="00750FE8">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lastRenderedPageBreak/>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lastRenderedPageBreak/>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bookmarkStart w:id="42" w:name="_Toc451506294"/>
      <w:r w:rsidRPr="00F54C2A">
        <w:rPr>
          <w:lang w:val="fr-FR"/>
        </w:rPr>
        <w:t>Coût estimé</w:t>
      </w:r>
      <w:bookmarkEnd w:id="42"/>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43" w:name="_Toc420059874"/>
      <w:bookmarkStart w:id="44" w:name="_Toc451506295"/>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3"/>
      <w:bookmarkEnd w:id="44"/>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2E11BFDD" wp14:editId="79FA4E29">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483293" w:rsidRPr="00242F94" w:rsidRDefault="00483293" w:rsidP="00566269">
                              <w:pPr>
                                <w:pStyle w:val="Lgende"/>
                                <w:jc w:val="center"/>
                                <w:rPr>
                                  <w:color w:val="595959" w:themeColor="text1" w:themeTint="A6"/>
                                </w:rPr>
                              </w:pPr>
                              <w:bookmarkStart w:id="45"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1BFDD"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83293" w:rsidRPr="00242F94" w:rsidRDefault="00483293" w:rsidP="00566269">
                        <w:pPr>
                          <w:pStyle w:val="Lgende"/>
                          <w:jc w:val="center"/>
                          <w:rPr>
                            <w:color w:val="595959" w:themeColor="text1" w:themeTint="A6"/>
                          </w:rPr>
                        </w:pPr>
                        <w:bookmarkStart w:id="46"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6"/>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14:anchorId="129562AC" wp14:editId="07F729F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483293" w:rsidRPr="005F3696" w:rsidRDefault="00483293" w:rsidP="00566269">
                              <w:pPr>
                                <w:pStyle w:val="Lgende"/>
                                <w:jc w:val="center"/>
                              </w:pPr>
                              <w:bookmarkStart w:id="47"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9562AC"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483293" w:rsidRPr="005F3696" w:rsidRDefault="00483293" w:rsidP="00566269">
                        <w:pPr>
                          <w:pStyle w:val="Lgende"/>
                          <w:jc w:val="center"/>
                        </w:pPr>
                        <w:bookmarkStart w:id="48"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8"/>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3012B005" wp14:editId="57F772E0">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483293" w:rsidRPr="00FD51FD" w:rsidRDefault="00483293" w:rsidP="00566269">
                              <w:pPr>
                                <w:pStyle w:val="Lgende"/>
                                <w:jc w:val="center"/>
                                <w:rPr>
                                  <w:noProof/>
                                  <w:color w:val="595959" w:themeColor="text1" w:themeTint="A6"/>
                                </w:rPr>
                              </w:pPr>
                              <w:bookmarkStart w:id="49"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12B005"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483293" w:rsidRPr="00FD51FD" w:rsidRDefault="00483293" w:rsidP="00566269">
                        <w:pPr>
                          <w:pStyle w:val="Lgende"/>
                          <w:jc w:val="center"/>
                          <w:rPr>
                            <w:noProof/>
                            <w:color w:val="595959" w:themeColor="text1" w:themeTint="A6"/>
                          </w:rPr>
                        </w:pPr>
                        <w:bookmarkStart w:id="50"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50"/>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4AFEEB05" wp14:editId="308AEB05">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483293" w:rsidRPr="00A74798" w:rsidRDefault="00483293" w:rsidP="004241FA">
                              <w:pPr>
                                <w:pStyle w:val="Lgende"/>
                                <w:jc w:val="center"/>
                                <w:rPr>
                                  <w:noProof/>
                                  <w:color w:val="595959" w:themeColor="text1" w:themeTint="A6"/>
                                </w:rPr>
                              </w:pPr>
                              <w:bookmarkStart w:id="51"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AFEEB05"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483293" w:rsidRPr="00A74798" w:rsidRDefault="00483293" w:rsidP="004241FA">
                        <w:pPr>
                          <w:pStyle w:val="Lgende"/>
                          <w:jc w:val="center"/>
                          <w:rPr>
                            <w:noProof/>
                            <w:color w:val="595959" w:themeColor="text1" w:themeTint="A6"/>
                          </w:rPr>
                        </w:pPr>
                        <w:bookmarkStart w:id="52"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2"/>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5C66EE3D" wp14:editId="73CE88AD">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483293" w:rsidRPr="005A0A9D" w:rsidRDefault="00483293" w:rsidP="003D3256">
                              <w:pPr>
                                <w:pStyle w:val="Lgende"/>
                                <w:jc w:val="center"/>
                                <w:rPr>
                                  <w:noProof/>
                                  <w:color w:val="595959" w:themeColor="text1" w:themeTint="A6"/>
                                </w:rPr>
                              </w:pPr>
                              <w:bookmarkStart w:id="53"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66EE3D"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483293" w:rsidRPr="005A0A9D" w:rsidRDefault="00483293" w:rsidP="003D3256">
                        <w:pPr>
                          <w:pStyle w:val="Lgende"/>
                          <w:jc w:val="center"/>
                          <w:rPr>
                            <w:noProof/>
                            <w:color w:val="595959" w:themeColor="text1" w:themeTint="A6"/>
                          </w:rPr>
                        </w:pPr>
                        <w:bookmarkStart w:id="54"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4"/>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lastRenderedPageBreak/>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555E51FA" wp14:editId="1E7BCAD9">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483293" w:rsidRPr="00D22ABE" w:rsidRDefault="00483293" w:rsidP="00566269">
                              <w:pPr>
                                <w:pStyle w:val="Lgende"/>
                                <w:jc w:val="center"/>
                                <w:rPr>
                                  <w:noProof/>
                                  <w:color w:val="595959" w:themeColor="text1" w:themeTint="A6"/>
                                </w:rPr>
                              </w:pPr>
                              <w:bookmarkStart w:id="55"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5E51FA"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483293" w:rsidRPr="00D22ABE" w:rsidRDefault="00483293" w:rsidP="00566269">
                        <w:pPr>
                          <w:pStyle w:val="Lgende"/>
                          <w:jc w:val="center"/>
                          <w:rPr>
                            <w:noProof/>
                            <w:color w:val="595959" w:themeColor="text1" w:themeTint="A6"/>
                          </w:rPr>
                        </w:pPr>
                        <w:bookmarkStart w:id="56"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6"/>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9136" behindDoc="0" locked="0" layoutInCell="1" allowOverlap="1" wp14:anchorId="0E21B74F" wp14:editId="3E820853">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483293" w:rsidRPr="00C44D95" w:rsidRDefault="00483293" w:rsidP="00566269">
                              <w:pPr>
                                <w:pStyle w:val="Lgende"/>
                                <w:jc w:val="center"/>
                                <w:rPr>
                                  <w:noProof/>
                                  <w:color w:val="595959" w:themeColor="text1" w:themeTint="A6"/>
                                </w:rPr>
                              </w:pPr>
                              <w:bookmarkStart w:id="57"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21B74F" id="Groupe 417" o:spid="_x0000_s1107" style="position:absolute;left:0;text-align:left;margin-left:-3.9pt;margin-top:5.4pt;width:79.05pt;height:83.95pt;z-index:251739136;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483293" w:rsidRPr="00C44D95" w:rsidRDefault="00483293" w:rsidP="00566269">
                        <w:pPr>
                          <w:pStyle w:val="Lgende"/>
                          <w:jc w:val="center"/>
                          <w:rPr>
                            <w:noProof/>
                            <w:color w:val="595959" w:themeColor="text1" w:themeTint="A6"/>
                          </w:rPr>
                        </w:pPr>
                        <w:bookmarkStart w:id="58"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8"/>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mc:AlternateContent>
          <mc:Choice Requires="wpg">
            <w:drawing>
              <wp:anchor distT="0" distB="0" distL="114300" distR="114300" simplePos="0" relativeHeight="251742208" behindDoc="0" locked="0" layoutInCell="1" allowOverlap="1" wp14:anchorId="1D861B97" wp14:editId="3CDD359D">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483293" w:rsidRPr="005C47E4" w:rsidRDefault="00483293"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861B97" id="Groupe 418" o:spid="_x0000_s1110" style="position:absolute;left:0;text-align:left;margin-left:0;margin-top:.75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483293" w:rsidRPr="005C47E4" w:rsidRDefault="00483293"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mc:AlternateContent>
          <mc:Choice Requires="wpg">
            <w:drawing>
              <wp:anchor distT="0" distB="0" distL="114300" distR="114300" simplePos="0" relativeHeight="251748352" behindDoc="0" locked="0" layoutInCell="1" allowOverlap="1" wp14:anchorId="0D5EA600" wp14:editId="0312F8F0">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483293" w:rsidRPr="0009142D" w:rsidRDefault="00483293"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5EA600"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483293" w:rsidRPr="0009142D" w:rsidRDefault="00483293"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9A70E9">
        <w:t>Node est une technologie nécessaire à la bonne exécution de npm et Bower permett</w:t>
      </w:r>
      <w:r w:rsidR="00E83B0F" w:rsidRPr="009A70E9">
        <w:t xml:space="preserve">ant d’inclure des librairies. Cette inclusion est simple, optimisée, automatisée et permet de ne pas encombrer le dépôt Git. </w:t>
      </w:r>
      <w:r w:rsidRPr="009A70E9">
        <w:t>L</w:t>
      </w:r>
      <w:r w:rsidR="00E83B0F" w:rsidRPr="009A70E9">
        <w:t>’utilisation d’un tel « package manager </w:t>
      </w:r>
      <w:r w:rsidR="00EF6419" w:rsidRPr="009A70E9">
        <w:footnoteReference w:id="5"/>
      </w:r>
      <w:r w:rsidR="00E83B0F" w:rsidRPr="009A70E9">
        <w:t>» permet une gestion plus fine et effic</w:t>
      </w:r>
      <w:r w:rsidR="00EF6419" w:rsidRPr="009A70E9">
        <w:t>ace des versions de librairies.</w:t>
      </w:r>
      <w:r w:rsidR="006640C5" w:rsidRPr="009A70E9">
        <w:t xml:space="preserve"> </w:t>
      </w:r>
      <w:r w:rsidRPr="009A70E9">
        <w:t>Les</w:t>
      </w:r>
      <w:r w:rsidR="006640C5" w:rsidRPr="009A70E9">
        <w:t xml:space="preserve"> modules tels que npm et Bower </w:t>
      </w:r>
      <w:r w:rsidR="004965C7" w:rsidRPr="009A70E9">
        <w:t>facilite</w:t>
      </w:r>
      <w:r w:rsidRPr="009A70E9">
        <w:t>nt</w:t>
      </w:r>
      <w:r w:rsidR="00E14517" w:rsidRPr="009A70E9">
        <w:t xml:space="preserve"> la mise en production (</w:t>
      </w:r>
      <w:r w:rsidRPr="009A70E9">
        <w:t xml:space="preserve">seulement </w:t>
      </w:r>
      <w:r w:rsidR="00955098" w:rsidRPr="009A70E9">
        <w:t>trois</w:t>
      </w:r>
      <w:r w:rsidR="006640C5" w:rsidRPr="009A70E9">
        <w:t xml:space="preserve"> commandes pour installer toutes les librairies nécessaires</w:t>
      </w:r>
      <w:r w:rsidR="00E14517" w:rsidRPr="009A70E9">
        <w:t>)</w:t>
      </w:r>
      <w:r w:rsidR="00E90E80" w:rsidRPr="009A70E9">
        <w:t>.</w:t>
      </w:r>
      <w:r w:rsidR="006640C5" w:rsidRPr="009A70E9">
        <w:t xml:space="preserve"> </w:t>
      </w:r>
      <w:r w:rsidR="00E90E80" w:rsidRPr="009A70E9">
        <w:t>En outre,</w:t>
      </w:r>
      <w:r w:rsidR="00660D2E" w:rsidRPr="009A70E9">
        <w:t xml:space="preserve"> ces</w:t>
      </w:r>
      <w:r w:rsidR="006640C5" w:rsidRPr="009A70E9">
        <w:t xml:space="preserve"> modules permettent de gérer les dépendances</w:t>
      </w:r>
      <w:r w:rsidRPr="009A70E9">
        <w:t xml:space="preserve"> des scripts</w:t>
      </w:r>
      <w:r w:rsidR="006640C5">
        <w:rPr>
          <w:lang w:val="fr-FR"/>
        </w:rPr>
        <w:t>.</w:t>
      </w:r>
    </w:p>
    <w:p w:rsidR="00F14486" w:rsidRDefault="00F14486" w:rsidP="007D2125">
      <w:pPr>
        <w:rPr>
          <w:lang w:val="fr-FR"/>
        </w:rPr>
      </w:pPr>
      <w:r>
        <w:rPr>
          <w:noProof/>
          <w:lang w:val="fr-FR" w:eastAsia="fr-FR"/>
        </w:rPr>
        <w:lastRenderedPageBreak/>
        <mc:AlternateContent>
          <mc:Choice Requires="wpg">
            <w:drawing>
              <wp:anchor distT="0" distB="0" distL="114300" distR="114300" simplePos="0" relativeHeight="251745280" behindDoc="0" locked="0" layoutInCell="1" allowOverlap="1" wp14:anchorId="11393169" wp14:editId="5A29460F">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483293" w:rsidRPr="002516B2" w:rsidRDefault="00483293" w:rsidP="00566269">
                              <w:pPr>
                                <w:pStyle w:val="Lgende"/>
                                <w:jc w:val="center"/>
                                <w:rPr>
                                  <w:noProof/>
                                  <w:color w:val="595959" w:themeColor="text1" w:themeTint="A6"/>
                                </w:rPr>
                              </w:pPr>
                              <w:bookmarkStart w:id="59"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393169" id="Groupe 420" o:spid="_x0000_s1116"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483293" w:rsidRPr="002516B2" w:rsidRDefault="00483293" w:rsidP="00566269">
                        <w:pPr>
                          <w:pStyle w:val="Lgende"/>
                          <w:jc w:val="center"/>
                          <w:rPr>
                            <w:noProof/>
                            <w:color w:val="595959" w:themeColor="text1" w:themeTint="A6"/>
                          </w:rPr>
                        </w:pPr>
                        <w:bookmarkStart w:id="60"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60"/>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3408" behindDoc="0" locked="0" layoutInCell="1" allowOverlap="1" wp14:anchorId="41BB304E" wp14:editId="45390770">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483293" w:rsidRPr="00472969" w:rsidRDefault="00483293" w:rsidP="00AF00E9">
                              <w:pPr>
                                <w:pStyle w:val="Lgende"/>
                                <w:jc w:val="center"/>
                                <w:rPr>
                                  <w:noProof/>
                                  <w:color w:val="595959" w:themeColor="text1" w:themeTint="A6"/>
                                </w:rPr>
                              </w:pPr>
                              <w:bookmarkStart w:id="61"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BB304E" id="Groupe 421" o:spid="_x0000_s1119" style="position:absolute;left:0;text-align:left;margin-left:20.8pt;margin-top:.6pt;width:1in;height:82.5pt;z-index:251793408;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483293" w:rsidRPr="00472969" w:rsidRDefault="00483293" w:rsidP="00AF00E9">
                        <w:pPr>
                          <w:pStyle w:val="Lgende"/>
                          <w:jc w:val="center"/>
                          <w:rPr>
                            <w:noProof/>
                            <w:color w:val="595959" w:themeColor="text1" w:themeTint="A6"/>
                          </w:rPr>
                        </w:pPr>
                        <w:bookmarkStart w:id="62"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2"/>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1914AAD6" wp14:editId="48EA9CF2">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483293" w:rsidRPr="002F7D98" w:rsidRDefault="00483293" w:rsidP="00F63ADB">
                              <w:pPr>
                                <w:pStyle w:val="Lgende"/>
                                <w:jc w:val="center"/>
                                <w:rPr>
                                  <w:noProof/>
                                  <w:color w:val="595959" w:themeColor="text1" w:themeTint="A6"/>
                                </w:rPr>
                              </w:pPr>
                              <w:bookmarkStart w:id="63"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14AAD6"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483293" w:rsidRPr="002F7D98" w:rsidRDefault="00483293" w:rsidP="00F63ADB">
                        <w:pPr>
                          <w:pStyle w:val="Lgende"/>
                          <w:jc w:val="center"/>
                          <w:rPr>
                            <w:noProof/>
                            <w:color w:val="595959" w:themeColor="text1" w:themeTint="A6"/>
                          </w:rPr>
                        </w:pPr>
                        <w:bookmarkStart w:id="64"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4"/>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6B93DB82" wp14:editId="22590423">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483293" w:rsidRPr="00ED5B10" w:rsidRDefault="00483293" w:rsidP="00F63ADB">
                              <w:pPr>
                                <w:pStyle w:val="Lgende"/>
                                <w:jc w:val="center"/>
                                <w:rPr>
                                  <w:noProof/>
                                  <w:color w:val="595959" w:themeColor="text1" w:themeTint="A6"/>
                                </w:rPr>
                              </w:pPr>
                              <w:bookmarkStart w:id="65"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93DB82"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483293" w:rsidRPr="00ED5B10" w:rsidRDefault="00483293" w:rsidP="00F63ADB">
                        <w:pPr>
                          <w:pStyle w:val="Lgende"/>
                          <w:jc w:val="center"/>
                          <w:rPr>
                            <w:noProof/>
                            <w:color w:val="595959" w:themeColor="text1" w:themeTint="A6"/>
                          </w:rPr>
                        </w:pPr>
                        <w:bookmarkStart w:id="66"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6"/>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290BEC6A" wp14:editId="49795B80">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483293" w:rsidRPr="000E6695" w:rsidRDefault="00483293" w:rsidP="000B1FBF">
                              <w:pPr>
                                <w:pStyle w:val="Lgende"/>
                                <w:jc w:val="center"/>
                                <w:rPr>
                                  <w:noProof/>
                                  <w:color w:val="595959" w:themeColor="text1" w:themeTint="A6"/>
                                </w:rPr>
                              </w:pPr>
                              <w:bookmarkStart w:id="67"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EC6A" id="Groupe 424" o:spid="_x0000_s1128" style="position:absolute;left:0;text-align:left;margin-left:1.2pt;margin-top:42.95pt;width:1in;height:79.8pt;z-index:251777024;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483293" w:rsidRPr="000E6695" w:rsidRDefault="00483293" w:rsidP="000B1FBF">
                        <w:pPr>
                          <w:pStyle w:val="Lgende"/>
                          <w:jc w:val="center"/>
                          <w:rPr>
                            <w:noProof/>
                            <w:color w:val="595959" w:themeColor="text1" w:themeTint="A6"/>
                          </w:rPr>
                        </w:pPr>
                        <w:bookmarkStart w:id="68"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8"/>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2BF6789C" wp14:editId="297DB9B6">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483293" w:rsidRPr="00A629EE" w:rsidRDefault="00483293" w:rsidP="00DD214B">
                              <w:pPr>
                                <w:pStyle w:val="Lgende"/>
                                <w:rPr>
                                  <w:noProof/>
                                  <w:color w:val="595959" w:themeColor="text1" w:themeTint="A6"/>
                                </w:rPr>
                              </w:pPr>
                              <w:bookmarkStart w:id="69"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F6789C"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483293" w:rsidRPr="00A629EE" w:rsidRDefault="00483293" w:rsidP="00DD214B">
                        <w:pPr>
                          <w:pStyle w:val="Lgende"/>
                          <w:rPr>
                            <w:noProof/>
                            <w:color w:val="595959" w:themeColor="text1" w:themeTint="A6"/>
                          </w:rPr>
                        </w:pPr>
                        <w:bookmarkStart w:id="70"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70"/>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74A4811" wp14:editId="57BBA2EB">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483293" w:rsidRPr="00D8464E" w:rsidRDefault="00483293" w:rsidP="00DD214B">
                              <w:pPr>
                                <w:pStyle w:val="Lgende"/>
                                <w:jc w:val="center"/>
                                <w:rPr>
                                  <w:noProof/>
                                  <w:color w:val="595959" w:themeColor="text1" w:themeTint="A6"/>
                                </w:rPr>
                              </w:pPr>
                              <w:bookmarkStart w:id="71"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4A4811"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483293" w:rsidRPr="00D8464E" w:rsidRDefault="00483293" w:rsidP="00DD214B">
                        <w:pPr>
                          <w:pStyle w:val="Lgende"/>
                          <w:jc w:val="center"/>
                          <w:rPr>
                            <w:noProof/>
                            <w:color w:val="595959" w:themeColor="text1" w:themeTint="A6"/>
                          </w:rPr>
                        </w:pPr>
                        <w:bookmarkStart w:id="72"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2"/>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5465FD0B" wp14:editId="67A96982">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483293" w:rsidRPr="00923609" w:rsidRDefault="00483293" w:rsidP="00DD214B">
                              <w:pPr>
                                <w:pStyle w:val="Lgende"/>
                                <w:jc w:val="center"/>
                                <w:rPr>
                                  <w:noProof/>
                                  <w:color w:val="595959" w:themeColor="text1" w:themeTint="A6"/>
                                </w:rPr>
                              </w:pPr>
                              <w:bookmarkStart w:id="73"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5FD0B"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483293" w:rsidRPr="00923609" w:rsidRDefault="00483293" w:rsidP="00DD214B">
                        <w:pPr>
                          <w:pStyle w:val="Lgende"/>
                          <w:jc w:val="center"/>
                          <w:rPr>
                            <w:noProof/>
                            <w:color w:val="595959" w:themeColor="text1" w:themeTint="A6"/>
                          </w:rPr>
                        </w:pPr>
                        <w:bookmarkStart w:id="74"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4"/>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754C39">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bookmarkStart w:id="75" w:name="_Toc451506296"/>
      <w:r w:rsidRPr="00C976BF">
        <w:rPr>
          <w:lang w:val="fr-FR"/>
        </w:rPr>
        <w:lastRenderedPageBreak/>
        <w:t>Méthodologie</w:t>
      </w:r>
      <w:bookmarkEnd w:id="75"/>
    </w:p>
    <w:p w:rsidR="0045643C" w:rsidRDefault="002B6C94" w:rsidP="002B6C94">
      <w:pPr>
        <w:pStyle w:val="Titre2"/>
        <w:rPr>
          <w:lang w:val="fr-FR"/>
        </w:rPr>
      </w:pPr>
      <w:bookmarkStart w:id="76" w:name="_Toc451506297"/>
      <w:r w:rsidRPr="0045643C">
        <w:rPr>
          <w:lang w:val="fr-FR"/>
        </w:rPr>
        <w:t>Méthode</w:t>
      </w:r>
      <w:r w:rsidR="0045643C" w:rsidRPr="0045643C">
        <w:rPr>
          <w:lang w:val="fr-FR"/>
        </w:rPr>
        <w:t xml:space="preserve"> agile</w:t>
      </w:r>
      <w:bookmarkEnd w:id="76"/>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77" w:name="_Toc451506298"/>
      <w:r>
        <w:rPr>
          <w:lang w:val="fr-FR"/>
        </w:rPr>
        <w:t>Outil de gestion</w:t>
      </w:r>
      <w:bookmarkEnd w:id="77"/>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8" w:name="_Toc420059876"/>
      <w:bookmarkStart w:id="79" w:name="_Toc451506299"/>
      <w:r w:rsidRPr="00F54C2A">
        <w:rPr>
          <w:lang w:val="fr-FR"/>
        </w:rPr>
        <w:lastRenderedPageBreak/>
        <w:t>Développement technique</w:t>
      </w:r>
      <w:bookmarkEnd w:id="78"/>
      <w:bookmarkEnd w:id="79"/>
    </w:p>
    <w:p w:rsidR="008D5E7F" w:rsidRPr="008870B7" w:rsidRDefault="008D5E7F" w:rsidP="008D5E7F">
      <w:pPr>
        <w:pStyle w:val="Titre2"/>
        <w:rPr>
          <w:lang w:val="fr-FR"/>
        </w:rPr>
      </w:pPr>
      <w:bookmarkStart w:id="80" w:name="_Toc420059877"/>
      <w:bookmarkStart w:id="81" w:name="_Toc451506300"/>
      <w:r w:rsidRPr="008870B7">
        <w:rPr>
          <w:lang w:val="fr-FR"/>
        </w:rPr>
        <w:t>Démarche du projet</w:t>
      </w:r>
      <w:bookmarkEnd w:id="80"/>
      <w:bookmarkEnd w:id="81"/>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82" w:name="_Toc451506301"/>
      <w:r>
        <w:rPr>
          <w:lang w:val="fr-FR"/>
        </w:rPr>
        <w:t>Conception de la base de don</w:t>
      </w:r>
      <w:r w:rsidR="00125D8A">
        <w:rPr>
          <w:lang w:val="fr-FR"/>
        </w:rPr>
        <w:t>n</w:t>
      </w:r>
      <w:r>
        <w:rPr>
          <w:lang w:val="fr-FR"/>
        </w:rPr>
        <w:t>ées</w:t>
      </w:r>
      <w:bookmarkEnd w:id="82"/>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903171">
        <w:rPr>
          <w:lang w:val="fr-FR"/>
        </w:rPr>
        <w:t>s</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3" w:name="_Toc451506302"/>
      <w:r>
        <w:rPr>
          <w:lang w:val="fr-FR" w:eastAsia="fr-FR"/>
        </w:rPr>
        <w:t>Mise en place d’une architecture</w:t>
      </w:r>
      <w:bookmarkEnd w:id="83"/>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63DBF46F" wp14:editId="083D3B11">
                <wp:simplePos x="0" y="0"/>
                <wp:positionH relativeFrom="column">
                  <wp:posOffset>3090792</wp:posOffset>
                </wp:positionH>
                <wp:positionV relativeFrom="paragraph">
                  <wp:posOffset>39223</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896905" id="Rectangle 253" o:spid="_x0000_s1026" style="position:absolute;margin-left:243.35pt;margin-top:3.1pt;width:280.5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801600" behindDoc="0" locked="0" layoutInCell="1" allowOverlap="1" wp14:anchorId="300FAE81" wp14:editId="64A64E99">
                <wp:simplePos x="0" y="0"/>
                <wp:positionH relativeFrom="column">
                  <wp:posOffset>-320990</wp:posOffset>
                </wp:positionH>
                <wp:positionV relativeFrom="paragraph">
                  <wp:posOffset>46561</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6262B" w:rsidRPr="008C68D4" w:rsidRDefault="0016262B"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0FAE81" id="Zone de texte 320" o:spid="_x0000_s1140" type="#_x0000_t202" style="position:absolute;left:0;text-align:left;margin-left:-25.25pt;margin-top:3.65pt;width:60.05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" filled="f" stroked="f" strokeweight=".5pt">
                <v:textbox>
                  <w:txbxContent>
                    <w:p w:rsidR="0016262B" w:rsidRPr="008C68D4" w:rsidRDefault="0016262B"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9552" behindDoc="0" locked="0" layoutInCell="1" allowOverlap="1" wp14:anchorId="5B222536" wp14:editId="47FA7C75">
                <wp:simplePos x="0" y="0"/>
                <wp:positionH relativeFrom="column">
                  <wp:posOffset>-318388</wp:posOffset>
                </wp:positionH>
                <wp:positionV relativeFrom="paragraph">
                  <wp:posOffset>39223</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0B200" id="Rectangle 254" o:spid="_x0000_s1026" style="position:absolute;margin-left:-25.05pt;margin-top:3.1pt;width:223.9pt;height:221.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" filled="f" strokecolor="#bfbfbf [2412]" strokeweight="1pt"/>
            </w:pict>
          </mc:Fallback>
        </mc:AlternateContent>
      </w:r>
      <w:r>
        <w:rPr>
          <w:noProof/>
          <w:lang w:val="fr-FR" w:eastAsia="fr-FR"/>
        </w:rPr>
        <mc:AlternateContent>
          <mc:Choice Requires="wps">
            <w:drawing>
              <wp:anchor distT="0" distB="0" distL="114300" distR="114300" simplePos="0" relativeHeight="251800576" behindDoc="0" locked="0" layoutInCell="1" allowOverlap="1" wp14:anchorId="6F85674C" wp14:editId="6BD8C3CB">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6262B" w:rsidRPr="008C68D4" w:rsidRDefault="0016262B"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5674C" id="Zone de texte 255" o:spid="_x0000_s1141" type="#_x0000_t202" style="position:absolute;left:0;text-align:left;margin-left:245.8pt;margin-top:3.3pt;width:53.75pt;height:20.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" filled="f" stroked="f" strokeweight=".5pt">
                <v:textbox>
                  <w:txbxContent>
                    <w:p w:rsidR="0016262B" w:rsidRPr="008C68D4" w:rsidRDefault="0016262B" w:rsidP="0016262B">
                      <w:pPr>
                        <w:rPr>
                          <w:lang w:val="fr-FR"/>
                        </w:rPr>
                      </w:pPr>
                      <w:r>
                        <w:rPr>
                          <w:lang w:val="fr-FR"/>
                        </w:rPr>
                        <w:t>API</w:t>
                      </w:r>
                    </w:p>
                  </w:txbxContent>
                </v:textbox>
              </v:shape>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75DC463E" wp14:editId="1E7FB05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5DC463E" id="Groupe 322" o:spid="_x0000_s1142" style="position:absolute;left:0;text-align:left;margin-left:-20.5pt;margin-top:15.75pt;width:213.25pt;height:181.05pt;z-index:251804672;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group>
            </w:pict>
          </mc:Fallback>
        </mc:AlternateContent>
      </w:r>
      <w:r>
        <w:rPr>
          <w:noProof/>
          <w:lang w:val="fr-FR" w:eastAsia="fr-FR"/>
        </w:rPr>
        <mc:AlternateContent>
          <mc:Choice Requires="wpg">
            <w:drawing>
              <wp:anchor distT="0" distB="0" distL="114300" distR="114300" simplePos="0" relativeHeight="251803648" behindDoc="0" locked="0" layoutInCell="1" allowOverlap="1" wp14:anchorId="239C97CE" wp14:editId="49787507">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C97CE" id="Groupe 24" o:spid="_x0000_s1157" style="position:absolute;left:0;text-align:left;margin-left:0;margin-top:11.1pt;width:68.8pt;height:30.65pt;z-index:251803648;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5696" behindDoc="0" locked="0" layoutInCell="1" allowOverlap="1" wp14:anchorId="2D2E7A6A" wp14:editId="6B1B0B6C">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2E7A6A" id="Groupe 323" o:spid="_x0000_s1160" style="position:absolute;left:0;text-align:left;margin-left:278.75pt;margin-top:4.7pt;width:235.9pt;height:148.3pt;z-index:251805696;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6262B" w:rsidRPr="00875A8C" w:rsidRDefault="0016262B"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2624" behindDoc="0" locked="0" layoutInCell="1" allowOverlap="1" wp14:anchorId="0792230D" wp14:editId="0C576418">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6262B" w:rsidRPr="008C68D4" w:rsidRDefault="0016262B"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2230D" id="Zone de texte 321" o:spid="_x0000_s1176" type="#_x0000_t202" style="position:absolute;left:0;text-align:left;margin-left:198.75pt;margin-top:3.15pt;width:44.3pt;height:20.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6262B" w:rsidRPr="008C68D4" w:rsidRDefault="0016262B"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0FA7B34E" wp14:editId="2F966EDC">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537FA" id="Connecteur droit avec flèche 209" o:spid="_x0000_s1026" type="#_x0000_t32" style="position:absolute;margin-left:193.5pt;margin-top:4.75pt;width:54.1pt;height:20.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3927B840" wp14:editId="43D45048">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4D4AC" id="Connecteur droit avec flèche 211" o:spid="_x0000_s1026" type="#_x0000_t32" style="position:absolute;margin-left:193.75pt;margin-top:14.35pt;width:53.35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4318BC9D" wp14:editId="2708A070">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6A303" id="Connecteur droit avec flèche 210" o:spid="_x0000_s1026" type="#_x0000_t32" style="position:absolute;margin-left:192.4pt;margin-top:17.15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10816" behindDoc="0" locked="0" layoutInCell="1" allowOverlap="1" wp14:anchorId="10FFB485" wp14:editId="3CBCFEE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B485" id="Zone de texte 37" o:spid="_x0000_s1177" type="#_x0000_t202" style="position:absolute;left:0;text-align:left;margin-left:248.75pt;margin-top:.35pt;width:71.55pt;height:29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398B9A51" wp14:editId="3BABEA5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0D10A" id="Connecteur droit avec flèche 212" o:spid="_x0000_s1026" type="#_x0000_t32" style="position:absolute;margin-left:192.05pt;margin-top:4pt;width:55.6pt;height:22.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1840" behindDoc="0" locked="0" layoutInCell="1" allowOverlap="1" wp14:anchorId="095D8A42" wp14:editId="648DCB95">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8A42" id="Zone de texte 444" o:spid="_x0000_s1178" type="#_x0000_t202" style="position:absolute;left:0;text-align:left;margin-left:0;margin-top:.95pt;width:235.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v:textbox>
                <w10:wrap anchorx="margin"/>
              </v:shape>
            </w:pict>
          </mc:Fallback>
        </mc:AlternateContent>
      </w:r>
    </w:p>
    <w:p w:rsidR="0009247B" w:rsidRDefault="0009247B" w:rsidP="0009247B">
      <w:pPr>
        <w:pStyle w:val="Titre2"/>
        <w:rPr>
          <w:lang w:val="fr-FR" w:eastAsia="fr-FR"/>
        </w:rPr>
      </w:pPr>
      <w:bookmarkStart w:id="84" w:name="_Toc451506303"/>
      <w:r>
        <w:rPr>
          <w:lang w:val="fr-FR" w:eastAsia="fr-FR"/>
        </w:rPr>
        <w:t xml:space="preserve">Mise en place d’une </w:t>
      </w:r>
      <w:r w:rsidRPr="000415EE">
        <w:rPr>
          <w:lang w:val="fr-FR" w:eastAsia="fr-FR"/>
        </w:rPr>
        <w:t>API REST</w:t>
      </w:r>
      <w:bookmarkEnd w:id="84"/>
    </w:p>
    <w:p w:rsidR="00B33197" w:rsidRDefault="00B33197" w:rsidP="00B33197">
      <w:pPr>
        <w:rPr>
          <w:lang w:val="fr-FR" w:eastAsia="fr-FR"/>
        </w:rPr>
      </w:pPr>
      <w:r w:rsidRPr="00A34B18">
        <w:rPr>
          <w:highlight w:val="yellow"/>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bookmarkStart w:id="85" w:name="_GoBack"/>
      <w:bookmarkEnd w:id="85"/>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Pr="0038691E" w:rsidRDefault="00B33197" w:rsidP="00B33197">
      <w:pPr>
        <w:rPr>
          <w:lang w:val="fr-FR" w:eastAsia="fr-FR"/>
        </w:rPr>
      </w:pPr>
      <w:r>
        <w:rPr>
          <w:lang w:val="fr-FR" w:eastAsia="fr-FR"/>
        </w:rPr>
        <w:t xml:space="preserve">Les avantages d’une telle solution sont tout d’abord la compartimentation des différents blocs constituants un site web. Cela permet de garder une indépendance entre Front et Back en réduisant la force de couplage entre ces 2 éléments. </w:t>
      </w:r>
      <w:r w:rsidRPr="0038691E">
        <w:rPr>
          <w:lang w:val="fr-FR" w:eastAsia="fr-FR"/>
        </w:rPr>
        <w:t>L’utilisation d'URI comme représentant d'une ressource permet d'avoir un système universel d'identification des éléments de l'application</w:t>
      </w:r>
      <w:r>
        <w:rPr>
          <w:lang w:val="fr-FR" w:eastAsia="fr-FR"/>
        </w:rPr>
        <w:t>.</w:t>
      </w:r>
    </w:p>
    <w:p w:rsidR="00B33197" w:rsidRDefault="00B33197" w:rsidP="00B33197">
      <w:pPr>
        <w:rPr>
          <w:lang w:val="fr-FR" w:eastAsia="fr-FR"/>
        </w:rPr>
      </w:pPr>
      <w:r>
        <w:rPr>
          <w:lang w:val="fr-FR" w:eastAsia="fr-FR"/>
        </w:rPr>
        <w:t>Ce choix est aussi dû au fait que les APIs de type SOAP (</w:t>
      </w:r>
      <w:r w:rsidRPr="008D2933">
        <w:rPr>
          <w:lang w:val="fr-FR" w:eastAsia="fr-FR"/>
        </w:rPr>
        <w:t>Simple Object Access Protocol</w:t>
      </w:r>
      <w:r>
        <w:rPr>
          <w:lang w:val="fr-FR" w:eastAsia="fr-FR"/>
        </w:rPr>
        <w:t>) sont vieillissantes, et plus complexes à mettre en place.</w:t>
      </w:r>
    </w:p>
    <w:p w:rsidR="00B33197" w:rsidRDefault="00B33197" w:rsidP="00B33197">
      <w:pPr>
        <w:pStyle w:val="Titre3"/>
        <w:rPr>
          <w:lang w:val="fr-FR" w:eastAsia="fr-FR"/>
        </w:rPr>
      </w:pPr>
      <w:r>
        <w:rPr>
          <w:lang w:val="fr-FR" w:eastAsia="fr-FR"/>
        </w:rPr>
        <w:t>Implémentation</w:t>
      </w:r>
    </w:p>
    <w:p w:rsidR="00B33197" w:rsidRPr="00450B57" w:rsidRDefault="00B33197" w:rsidP="00B33197">
      <w:pPr>
        <w:rPr>
          <w:lang w:val="fr-FR" w:eastAsia="fr-FR"/>
        </w:rPr>
      </w:pPr>
      <w:r>
        <w:rPr>
          <w:lang w:val="fr-FR" w:eastAsia="fr-FR"/>
        </w:rPr>
        <w:t>Les 4 actions citées précédemment sont les principales implémentées dans une API REST, et ce sont elles qui ont été mises en place dans le projet.</w:t>
      </w:r>
    </w:p>
    <w:p w:rsidR="00B33197" w:rsidRDefault="00B33197" w:rsidP="00B33197">
      <w:pPr>
        <w:rPr>
          <w:lang w:val="fr-FR" w:eastAsia="fr-FR"/>
        </w:rPr>
      </w:pPr>
      <w:r>
        <w:rPr>
          <w:lang w:val="fr-FR" w:eastAsia="fr-FR"/>
        </w:rPr>
        <w:t>Les mots sont utilisés comme ceci :</w:t>
      </w:r>
    </w:p>
    <w:p w:rsidR="00B33197" w:rsidRDefault="00B33197" w:rsidP="00B33197">
      <w:pPr>
        <w:pStyle w:val="Paragraphedeliste"/>
        <w:numPr>
          <w:ilvl w:val="0"/>
          <w:numId w:val="33"/>
        </w:numPr>
        <w:rPr>
          <w:lang w:val="fr-FR" w:eastAsia="fr-FR"/>
        </w:rPr>
      </w:pPr>
      <w:r>
        <w:rPr>
          <w:lang w:val="fr-FR" w:eastAsia="fr-FR"/>
        </w:rPr>
        <w:t>GET permet de récupérer une information (ou enregistrement en base)</w:t>
      </w:r>
    </w:p>
    <w:p w:rsidR="00B33197" w:rsidRPr="00361DDC" w:rsidRDefault="00B33197" w:rsidP="00B33197">
      <w:pPr>
        <w:pStyle w:val="Paragraphedeliste"/>
        <w:numPr>
          <w:ilvl w:val="0"/>
          <w:numId w:val="33"/>
        </w:numPr>
        <w:rPr>
          <w:lang w:val="fr-FR" w:eastAsia="fr-FR"/>
        </w:rPr>
      </w:pPr>
      <w:r>
        <w:rPr>
          <w:lang w:val="fr-FR" w:eastAsia="fr-FR"/>
        </w:rPr>
        <w:t>PUT permet de modifier une information (ou enregistrement en base)</w:t>
      </w:r>
    </w:p>
    <w:p w:rsidR="00B33197" w:rsidRDefault="00B33197" w:rsidP="00B33197">
      <w:pPr>
        <w:pStyle w:val="Paragraphedeliste"/>
        <w:numPr>
          <w:ilvl w:val="0"/>
          <w:numId w:val="33"/>
        </w:numPr>
        <w:rPr>
          <w:lang w:val="fr-FR" w:eastAsia="fr-FR"/>
        </w:rPr>
      </w:pPr>
      <w:r>
        <w:rPr>
          <w:lang w:val="fr-FR" w:eastAsia="fr-FR"/>
        </w:rPr>
        <w:t>POST permet de créer une information (ou enregistrement en base) nouvelle</w:t>
      </w:r>
    </w:p>
    <w:p w:rsidR="00B33197" w:rsidRDefault="00B33197" w:rsidP="00B33197">
      <w:pPr>
        <w:pStyle w:val="Paragraphedeliste"/>
        <w:numPr>
          <w:ilvl w:val="0"/>
          <w:numId w:val="33"/>
        </w:numPr>
        <w:rPr>
          <w:lang w:val="fr-FR" w:eastAsia="fr-FR"/>
        </w:rPr>
      </w:pPr>
      <w:r>
        <w:rPr>
          <w:lang w:val="fr-FR" w:eastAsia="fr-FR"/>
        </w:rPr>
        <w:t>DELETE permet de supprimer une information (ou enregistrement en base)</w:t>
      </w:r>
    </w:p>
    <w:p w:rsidR="00B33197" w:rsidRDefault="00B33197" w:rsidP="00B33197">
      <w:pPr>
        <w:rPr>
          <w:lang w:val="fr-FR" w:eastAsia="fr-FR"/>
        </w:rPr>
      </w:pPr>
      <w:r>
        <w:rPr>
          <w:lang w:val="fr-FR" w:eastAsia="fr-FR"/>
        </w:rPr>
        <w:t>D’un point de vu sécurité chaque requête donne lieu à une fonction qui vérifie l’éligibilité de la personne concernant l’action demandée. Cette pratique permet d’avoir une architecture d’action la plus claire possible. Nous nous sommes efforcés de tenir cette ligne directive lors de la conception du projet, par exemple :</w:t>
      </w:r>
    </w:p>
    <w:p w:rsidR="00B33197" w:rsidRDefault="00B33197" w:rsidP="00B33197">
      <w:pPr>
        <w:rPr>
          <w:lang w:val="fr-FR" w:eastAsia="fr-FR"/>
        </w:rPr>
      </w:pPr>
      <w:r>
        <w:rPr>
          <w:lang w:val="fr-FR" w:eastAsia="fr-FR"/>
        </w:rPr>
        <w:t>GET /api/clubs/</w:t>
      </w:r>
    </w:p>
    <w:p w:rsidR="00B33197" w:rsidRDefault="00B33197" w:rsidP="00B33197">
      <w:pPr>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t>GET /api/clubs/ :clubID/</w:t>
      </w:r>
    </w:p>
    <w:p w:rsidR="00B33197" w:rsidRDefault="00B33197" w:rsidP="00B33197">
      <w:pPr>
        <w:rPr>
          <w:lang w:val="fr-FR" w:eastAsia="fr-FR"/>
        </w:rPr>
      </w:pPr>
      <w:r>
        <w:rPr>
          <w:lang w:val="fr-FR" w:eastAsia="fr-FR"/>
        </w:rPr>
        <w:t>Requête dans laquelle « clubID » est remplacé par l’identifiant unique d’un club, cela retournera toutes les informations concernant un club.</w:t>
      </w:r>
    </w:p>
    <w:p w:rsidR="00B33197" w:rsidRDefault="00B33197" w:rsidP="00B33197">
      <w:pPr>
        <w:rPr>
          <w:lang w:val="fr-FR" w:eastAsia="fr-FR"/>
        </w:rPr>
      </w:pPr>
      <w:r>
        <w:rPr>
          <w:lang w:val="fr-FR" w:eastAsia="fr-FR"/>
        </w:rPr>
        <w:t>GET /api/clubs/ :clubID/members</w:t>
      </w:r>
    </w:p>
    <w:p w:rsidR="00B33197" w:rsidRDefault="00B33197" w:rsidP="00B33197">
      <w:pPr>
        <w:rPr>
          <w:lang w:val="fr-FR" w:eastAsia="fr-FR"/>
        </w:rPr>
      </w:pPr>
      <w:r>
        <w:rPr>
          <w:lang w:val="fr-FR" w:eastAsia="fr-FR"/>
        </w:rPr>
        <w:t>Renverra la liste des membres actuels du club demandé</w:t>
      </w:r>
    </w:p>
    <w:p w:rsidR="00B33197" w:rsidRPr="00BF0F21" w:rsidRDefault="00B33197" w:rsidP="00B33197">
      <w:pPr>
        <w:rPr>
          <w:lang w:val="en-GB" w:eastAsia="fr-FR"/>
        </w:rPr>
      </w:pPr>
      <w:r w:rsidRPr="00BF0F21">
        <w:rPr>
          <w:lang w:val="en-GB" w:eastAsia="fr-FR"/>
        </w:rPr>
        <w:t>GET /api/clubs/ :clubID/members/ :year</w:t>
      </w:r>
    </w:p>
    <w:p w:rsidR="00B33197" w:rsidRDefault="00B33197" w:rsidP="00B33197">
      <w:pPr>
        <w:rPr>
          <w:lang w:val="fr-FR" w:eastAsia="fr-FR"/>
        </w:rPr>
      </w:pPr>
      <w:r w:rsidRPr="00BF0F21">
        <w:rPr>
          <w:lang w:val="fr-FR" w:eastAsia="fr-FR"/>
        </w:rPr>
        <w:t>Renverra la liste des membres du club demandé pour une année spécifique</w:t>
      </w:r>
    </w:p>
    <w:p w:rsidR="00B33197" w:rsidRDefault="00B33197" w:rsidP="00B33197">
      <w:pPr>
        <w:rPr>
          <w:lang w:val="fr-FR" w:eastAsia="fr-FR"/>
        </w:rPr>
      </w:pPr>
      <w:r>
        <w:rPr>
          <w:lang w:val="fr-FR" w:eastAsia="fr-FR"/>
        </w:rPr>
        <w:t>L’API se constitue donc actuellement d’un ensemble de routes, de différents type et classée en fonction de la ressource avec laquelle elle interagi (celles affectant les clubs sont ensembles, idem pour celles concernant les membres) afin de faciliter la reprise du projet.</w:t>
      </w:r>
    </w:p>
    <w:p w:rsidR="00B33197" w:rsidRDefault="00B33197" w:rsidP="00B33197">
      <w:pPr>
        <w:rPr>
          <w:lang w:val="fr-FR" w:eastAsia="fr-FR"/>
        </w:rPr>
      </w:pPr>
      <w:r>
        <w:rPr>
          <w:lang w:val="fr-FR" w:eastAsia="fr-FR"/>
        </w:rPr>
        <w:lastRenderedPageBreak/>
        <w:t xml:space="preserve">D’un point de vue pratique cette API est d’autant plus facile à tester, car elle ne nécessite qu’un utilitaire pour requêter, tel que Curl ou Postman. </w:t>
      </w:r>
    </w:p>
    <w:p w:rsidR="00B33197" w:rsidRDefault="00B33197" w:rsidP="00B33197">
      <w:pPr>
        <w:rPr>
          <w:lang w:val="fr-FR" w:eastAsia="fr-FR"/>
        </w:rPr>
      </w:pPr>
      <w:r>
        <w:rPr>
          <w:lang w:val="fr-FR" w:eastAsia="fr-FR"/>
        </w:rPr>
        <w:t>Du coté client, AngularJS, le Framework utilisé pour concevoir le site permet une utilisation native de ce type d’API via des services. Dans cette optique, l’application est conçue de telle façon à ce que 90% des requêtes au serveur soient effectuées par des services créés avec AngularJS. Toute modification au niveau de l’API ne nécessitera donc que la modification du service correspondant.</w:t>
      </w:r>
    </w:p>
    <w:p w:rsidR="00B33197" w:rsidRDefault="00B33197" w:rsidP="00B33197">
      <w:pPr>
        <w:pStyle w:val="Titre3"/>
        <w:rPr>
          <w:lang w:val="fr-FR" w:eastAsia="fr-FR"/>
        </w:rPr>
      </w:pPr>
      <w:r>
        <w:rPr>
          <w:lang w:val="fr-FR" w:eastAsia="fr-FR"/>
        </w:rPr>
        <w:t>Format de réponse</w:t>
      </w:r>
    </w:p>
    <w:p w:rsidR="00B33197" w:rsidRPr="00B75061" w:rsidRDefault="00B33197" w:rsidP="00B33197">
      <w:pPr>
        <w:rPr>
          <w:lang w:val="fr-FR" w:eastAsia="fr-FR"/>
        </w:rPr>
      </w:pPr>
      <w:r>
        <w:rPr>
          <w:lang w:val="fr-FR" w:eastAsia="fr-FR"/>
        </w:rPr>
        <w:t xml:space="preserve">Il a été convenu, que chaque requête, même non autorisée ou défaillante, donnerai lieu à une réponse au format JSON afin d’intégrer ces réponses plus facilement en JavaScript. Ainsi la quasi-totalité des requêtes de modification de donnée, renvoient un objet JSON contenant un attribut « err » a NULL, si l’action a </w:t>
      </w:r>
      <w:r w:rsidRPr="00A34B18">
        <w:rPr>
          <w:highlight w:val="yellow"/>
          <w:lang w:val="fr-FR" w:eastAsia="fr-FR"/>
        </w:rPr>
        <w:t>réussi, ou contenant le descriptif de l’erreur dans les cas contraires.</w:t>
      </w:r>
      <w:r>
        <w:rPr>
          <w:lang w:val="fr-FR" w:eastAsia="fr-FR"/>
        </w:rPr>
        <w:t xml:space="preserve"> </w:t>
      </w:r>
    </w:p>
    <w:p w:rsidR="0009247B" w:rsidRDefault="0009247B" w:rsidP="0009247B">
      <w:pPr>
        <w:rPr>
          <w:lang w:val="fr-FR" w:eastAsia="fr-FR"/>
        </w:rPr>
      </w:pPr>
    </w:p>
    <w:p w:rsidR="00F7145E" w:rsidRPr="00D12A63" w:rsidRDefault="00F7145E" w:rsidP="00F7145E">
      <w:pPr>
        <w:pStyle w:val="Titre2"/>
        <w:rPr>
          <w:lang w:val="fr-FR" w:eastAsia="fr-FR"/>
        </w:rPr>
      </w:pPr>
      <w:bookmarkStart w:id="86" w:name="_Toc451506304"/>
      <w:r>
        <w:rPr>
          <w:lang w:val="fr-FR" w:eastAsia="fr-FR"/>
        </w:rPr>
        <w:t>Mise en place de controller et de modele</w:t>
      </w:r>
      <w:bookmarkEnd w:id="86"/>
    </w:p>
    <w:p w:rsidR="00F7145E" w:rsidRDefault="00F7145E" w:rsidP="0009247B">
      <w:pPr>
        <w:rPr>
          <w:lang w:val="fr-FR" w:eastAsia="fr-FR"/>
        </w:rPr>
      </w:pPr>
    </w:p>
    <w:p w:rsidR="00D12A63" w:rsidRDefault="0009247B" w:rsidP="006639F6">
      <w:pPr>
        <w:pStyle w:val="Titre2"/>
        <w:rPr>
          <w:lang w:val="fr-FR" w:eastAsia="fr-FR"/>
        </w:rPr>
      </w:pPr>
      <w:bookmarkStart w:id="87" w:name="_Toc451506305"/>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bookmarkEnd w:id="87"/>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w:t>
      </w:r>
      <w:r w:rsidR="0089787B">
        <w:rPr>
          <w:lang w:val="fr-FR" w:eastAsia="fr-FR"/>
        </w:rPr>
        <w:lastRenderedPageBreak/>
        <w:t>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1F1737" w:rsidRDefault="0030381B" w:rsidP="0096664F">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88" w:name="_Toc451506306"/>
      <w:r>
        <w:rPr>
          <w:lang w:val="fr-FR" w:eastAsia="fr-FR"/>
        </w:rPr>
        <w:lastRenderedPageBreak/>
        <w:t>Déroulement des tests</w:t>
      </w:r>
      <w:bookmarkEnd w:id="88"/>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2"/>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9" w:name="_Toc451506307"/>
      <w:r>
        <w:rPr>
          <w:lang w:val="fr-FR" w:eastAsia="fr-FR"/>
        </w:rPr>
        <w:lastRenderedPageBreak/>
        <w:t>Mise en production Initial</w:t>
      </w:r>
      <w:bookmarkEnd w:id="89"/>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3"/>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4"/>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 se servir de variable d’environnement, si celles-ci ne sont pas présente</w:t>
      </w:r>
      <w:r w:rsidR="00456F12">
        <w:rPr>
          <w:lang w:val="fr-FR" w:eastAsia="fr-FR"/>
        </w:rPr>
        <w:t>s</w:t>
      </w:r>
      <w:r w:rsidR="00FA2AAA">
        <w:rPr>
          <w:lang w:val="fr-FR" w:eastAsia="fr-FR"/>
        </w:rPr>
        <w:t xml:space="preserve"> un fichier de configuration peut être ajouté.</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lastRenderedPageBreak/>
        <w:t>L’application en elle-même</w:t>
      </w:r>
    </w:p>
    <w:p w:rsidR="00523A04" w:rsidRDefault="00D317EA" w:rsidP="006D020C">
      <w:pPr>
        <w:rPr>
          <w:lang w:val="fr-FR" w:eastAsia="fr-FR"/>
        </w:rPr>
      </w:pPr>
      <w:r w:rsidRPr="008055F9">
        <w:rPr>
          <w:lang w:val="fr-FR" w:eastAsia="fr-FR"/>
        </w:rPr>
        <w:t>Comme énoncé précédemment, l’application utilise des langages de plus haut niveaux que ceux utilisé en pratique (Jade, Coffee, Sass). Gulp permet donc de transpiler ces langages en HTML CSS et JS. Ce sont ces fichiers une fois transpilés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présence de fichiers non essentiels.</w:t>
      </w: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90" w:name="_Toc451506308"/>
      <w:r>
        <w:rPr>
          <w:lang w:val="fr-FR" w:eastAsia="fr-FR"/>
        </w:rPr>
        <w:t>Algorithme de répartition</w:t>
      </w:r>
      <w:bookmarkEnd w:id="90"/>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lastRenderedPageBreak/>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lastRenderedPageBreak/>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bookmarkStart w:id="91" w:name="_Toc451506309"/>
      <w:r>
        <w:rPr>
          <w:lang w:val="fr-FR" w:eastAsia="fr-FR"/>
        </w:rPr>
        <w:t>Mise en production Final</w:t>
      </w:r>
      <w:r w:rsidR="000415EE">
        <w:rPr>
          <w:lang w:val="fr-FR" w:eastAsia="fr-FR"/>
        </w:rPr>
        <w:t>e</w:t>
      </w:r>
      <w:bookmarkEnd w:id="91"/>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lastRenderedPageBreak/>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5"/>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92" w:name="_Toc451506310"/>
      <w:r>
        <w:rPr>
          <w:lang w:val="fr-FR" w:eastAsia="fr-FR"/>
        </w:rPr>
        <w:t>Intégrité des données</w:t>
      </w:r>
      <w:bookmarkEnd w:id="92"/>
    </w:p>
    <w:p w:rsidR="00AA63A1" w:rsidRPr="00AA63A1" w:rsidRDefault="00AA63A1" w:rsidP="00AA63A1">
      <w:pPr>
        <w:rPr>
          <w:lang w:val="fr-FR" w:eastAsia="fr-FR"/>
        </w:rPr>
      </w:pPr>
      <w:r>
        <w:rPr>
          <w:lang w:val="fr-FR" w:eastAsia="fr-FR"/>
        </w:rPr>
        <w:t>Sauvegarde automatisé</w:t>
      </w:r>
      <w:r w:rsidR="00511006">
        <w:rPr>
          <w:lang w:val="fr-FR" w:eastAsia="fr-FR"/>
        </w:rPr>
        <w:t>e</w:t>
      </w:r>
    </w:p>
    <w:p w:rsidR="0045643C" w:rsidRPr="0045643C" w:rsidRDefault="0045643C" w:rsidP="0045643C">
      <w:pPr>
        <w:rPr>
          <w:lang w:val="fr-FR" w:eastAsia="fr-FR"/>
        </w:rPr>
      </w:pPr>
    </w:p>
    <w:p w:rsidR="00083855" w:rsidRDefault="0045643C" w:rsidP="00083855">
      <w:pPr>
        <w:pStyle w:val="Titre2"/>
        <w:rPr>
          <w:lang w:val="fr-FR" w:eastAsia="fr-FR"/>
        </w:rPr>
      </w:pPr>
      <w:bookmarkStart w:id="93" w:name="_Toc451506311"/>
      <w:r>
        <w:rPr>
          <w:lang w:val="fr-FR" w:eastAsia="fr-FR"/>
        </w:rPr>
        <w:t>???</w:t>
      </w:r>
      <w:bookmarkEnd w:id="93"/>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94" w:name="_Toc451506312"/>
      <w:r w:rsidRPr="00290024">
        <w:rPr>
          <w:rFonts w:ascii="Roboto" w:hAnsi="Roboto"/>
          <w:noProof/>
          <w:lang w:val="fr-FR"/>
        </w:rPr>
        <w:lastRenderedPageBreak/>
        <w:t>Table des figures</w:t>
      </w:r>
      <w:bookmarkEnd w:id="94"/>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92378B">
          <w:rPr>
            <w:noProof/>
            <w:webHidden/>
          </w:rPr>
          <w:t>9</w:t>
        </w:r>
        <w:r w:rsidR="0092378B">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Pr="005476E4">
          <w:rPr>
            <w:rStyle w:val="Lienhypertexte"/>
            <w:noProof/>
          </w:rPr>
          <w:t>Figure 2 - Diagramme pieuvre</w:t>
        </w:r>
        <w:r>
          <w:rPr>
            <w:noProof/>
            <w:webHidden/>
          </w:rPr>
          <w:tab/>
        </w:r>
        <w:r>
          <w:rPr>
            <w:noProof/>
            <w:webHidden/>
          </w:rPr>
          <w:fldChar w:fldCharType="begin"/>
        </w:r>
        <w:r>
          <w:rPr>
            <w:noProof/>
            <w:webHidden/>
          </w:rPr>
          <w:instrText xml:space="preserve"> PAGEREF _Toc451506316 \h </w:instrText>
        </w:r>
        <w:r>
          <w:rPr>
            <w:noProof/>
            <w:webHidden/>
          </w:rPr>
        </w:r>
        <w:r>
          <w:rPr>
            <w:noProof/>
            <w:webHidden/>
          </w:rPr>
          <w:fldChar w:fldCharType="separate"/>
        </w:r>
        <w:r>
          <w:rPr>
            <w:noProof/>
            <w:webHidden/>
          </w:rPr>
          <w:t>10</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Pr="005476E4">
          <w:rPr>
            <w:rStyle w:val="Lienhypertexte"/>
            <w:noProof/>
          </w:rPr>
          <w:t>Figure 3 - Logo de Github</w:t>
        </w:r>
        <w:r>
          <w:rPr>
            <w:noProof/>
            <w:webHidden/>
          </w:rPr>
          <w:tab/>
        </w:r>
        <w:r>
          <w:rPr>
            <w:noProof/>
            <w:webHidden/>
          </w:rPr>
          <w:fldChar w:fldCharType="begin"/>
        </w:r>
        <w:r>
          <w:rPr>
            <w:noProof/>
            <w:webHidden/>
          </w:rPr>
          <w:instrText xml:space="preserve"> PAGEREF _Toc451506317 \h </w:instrText>
        </w:r>
        <w:r>
          <w:rPr>
            <w:noProof/>
            <w:webHidden/>
          </w:rPr>
        </w:r>
        <w:r>
          <w:rPr>
            <w:noProof/>
            <w:webHidden/>
          </w:rPr>
          <w:fldChar w:fldCharType="separate"/>
        </w:r>
        <w:r>
          <w:rPr>
            <w:noProof/>
            <w:webHidden/>
          </w:rPr>
          <w:t>16</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Pr="005476E4">
          <w:rPr>
            <w:rStyle w:val="Lienhypertexte"/>
            <w:noProof/>
          </w:rPr>
          <w:t>Figure 4 – Logo de MySQL</w:t>
        </w:r>
        <w:r>
          <w:rPr>
            <w:noProof/>
            <w:webHidden/>
          </w:rPr>
          <w:tab/>
        </w:r>
        <w:r>
          <w:rPr>
            <w:noProof/>
            <w:webHidden/>
          </w:rPr>
          <w:fldChar w:fldCharType="begin"/>
        </w:r>
        <w:r>
          <w:rPr>
            <w:noProof/>
            <w:webHidden/>
          </w:rPr>
          <w:instrText xml:space="preserve"> PAGEREF _Toc451506318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Pr="005476E4">
          <w:rPr>
            <w:rStyle w:val="Lienhypertexte"/>
            <w:noProof/>
          </w:rPr>
          <w:t>Figure 5 - Logo de PowerAMC</w:t>
        </w:r>
        <w:r>
          <w:rPr>
            <w:noProof/>
            <w:webHidden/>
          </w:rPr>
          <w:tab/>
        </w:r>
        <w:r>
          <w:rPr>
            <w:noProof/>
            <w:webHidden/>
          </w:rPr>
          <w:fldChar w:fldCharType="begin"/>
        </w:r>
        <w:r>
          <w:rPr>
            <w:noProof/>
            <w:webHidden/>
          </w:rPr>
          <w:instrText xml:space="preserve"> PAGEREF _Toc451506319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Pr="005476E4">
          <w:rPr>
            <w:rStyle w:val="Lienhypertexte"/>
            <w:noProof/>
          </w:rPr>
          <w:t>Figure 6 - Logo de Travis</w:t>
        </w:r>
        <w:r>
          <w:rPr>
            <w:noProof/>
            <w:webHidden/>
          </w:rPr>
          <w:tab/>
        </w:r>
        <w:r>
          <w:rPr>
            <w:noProof/>
            <w:webHidden/>
          </w:rPr>
          <w:fldChar w:fldCharType="begin"/>
        </w:r>
        <w:r>
          <w:rPr>
            <w:noProof/>
            <w:webHidden/>
          </w:rPr>
          <w:instrText xml:space="preserve"> PAGEREF _Toc451506320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Pr="005476E4">
          <w:rPr>
            <w:rStyle w:val="Lienhypertexte"/>
            <w:noProof/>
          </w:rPr>
          <w:t>Figure 7 - Logo de Gulp</w:t>
        </w:r>
        <w:r>
          <w:rPr>
            <w:noProof/>
            <w:webHidden/>
          </w:rPr>
          <w:tab/>
        </w:r>
        <w:r>
          <w:rPr>
            <w:noProof/>
            <w:webHidden/>
          </w:rPr>
          <w:fldChar w:fldCharType="begin"/>
        </w:r>
        <w:r>
          <w:rPr>
            <w:noProof/>
            <w:webHidden/>
          </w:rPr>
          <w:instrText xml:space="preserve"> PAGEREF _Toc451506321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Pr="005476E4">
          <w:rPr>
            <w:rStyle w:val="Lienhypertexte"/>
            <w:noProof/>
          </w:rPr>
          <w:t>Figure 8 - Logo de SQL</w:t>
        </w:r>
        <w:r>
          <w:rPr>
            <w:noProof/>
            <w:webHidden/>
          </w:rPr>
          <w:tab/>
        </w:r>
        <w:r>
          <w:rPr>
            <w:noProof/>
            <w:webHidden/>
          </w:rPr>
          <w:fldChar w:fldCharType="begin"/>
        </w:r>
        <w:r>
          <w:rPr>
            <w:noProof/>
            <w:webHidden/>
          </w:rPr>
          <w:instrText xml:space="preserve"> PAGEREF _Toc451506322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Pr="005476E4">
          <w:rPr>
            <w:rStyle w:val="Lienhypertexte"/>
            <w:noProof/>
          </w:rPr>
          <w:t>Figure 9 - Logo de PHP</w:t>
        </w:r>
        <w:r>
          <w:rPr>
            <w:noProof/>
            <w:webHidden/>
          </w:rPr>
          <w:tab/>
        </w:r>
        <w:r>
          <w:rPr>
            <w:noProof/>
            <w:webHidden/>
          </w:rPr>
          <w:fldChar w:fldCharType="begin"/>
        </w:r>
        <w:r>
          <w:rPr>
            <w:noProof/>
            <w:webHidden/>
          </w:rPr>
          <w:instrText xml:space="preserve"> PAGEREF _Toc451506323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Pr="005476E4">
          <w:rPr>
            <w:rStyle w:val="Lienhypertexte"/>
            <w:noProof/>
          </w:rPr>
          <w:t>Figure 11 - Logo de npm</w:t>
        </w:r>
        <w:r>
          <w:rPr>
            <w:noProof/>
            <w:webHidden/>
          </w:rPr>
          <w:tab/>
        </w:r>
        <w:r>
          <w:rPr>
            <w:noProof/>
            <w:webHidden/>
          </w:rPr>
          <w:fldChar w:fldCharType="begin"/>
        </w:r>
        <w:r>
          <w:rPr>
            <w:noProof/>
            <w:webHidden/>
          </w:rPr>
          <w:instrText xml:space="preserve"> PAGEREF _Toc451506324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Pr="005476E4">
          <w:rPr>
            <w:rStyle w:val="Lienhypertexte"/>
            <w:noProof/>
          </w:rPr>
          <w:t>Figure 10 - Logo de AngularJS</w:t>
        </w:r>
        <w:r>
          <w:rPr>
            <w:noProof/>
            <w:webHidden/>
          </w:rPr>
          <w:tab/>
        </w:r>
        <w:r>
          <w:rPr>
            <w:noProof/>
            <w:webHidden/>
          </w:rPr>
          <w:fldChar w:fldCharType="begin"/>
        </w:r>
        <w:r>
          <w:rPr>
            <w:noProof/>
            <w:webHidden/>
          </w:rPr>
          <w:instrText xml:space="preserve"> PAGEREF _Toc451506325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Pr="005476E4">
          <w:rPr>
            <w:rStyle w:val="Lienhypertexte"/>
            <w:noProof/>
          </w:rPr>
          <w:t>Figure 12 - Logo de Jade</w:t>
        </w:r>
        <w:r>
          <w:rPr>
            <w:noProof/>
            <w:webHidden/>
          </w:rPr>
          <w:tab/>
        </w:r>
        <w:r>
          <w:rPr>
            <w:noProof/>
            <w:webHidden/>
          </w:rPr>
          <w:fldChar w:fldCharType="begin"/>
        </w:r>
        <w:r>
          <w:rPr>
            <w:noProof/>
            <w:webHidden/>
          </w:rPr>
          <w:instrText xml:space="preserve"> PAGEREF _Toc451506326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Pr="005476E4">
          <w:rPr>
            <w:rStyle w:val="Lienhypertexte"/>
            <w:noProof/>
          </w:rPr>
          <w:t>Figure 13 - Logo de CoffeeScript</w:t>
        </w:r>
        <w:r>
          <w:rPr>
            <w:noProof/>
            <w:webHidden/>
          </w:rPr>
          <w:tab/>
        </w:r>
        <w:r>
          <w:rPr>
            <w:noProof/>
            <w:webHidden/>
          </w:rPr>
          <w:fldChar w:fldCharType="begin"/>
        </w:r>
        <w:r>
          <w:rPr>
            <w:noProof/>
            <w:webHidden/>
          </w:rPr>
          <w:instrText xml:space="preserve"> PAGEREF _Toc451506327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Pr="005476E4">
          <w:rPr>
            <w:rStyle w:val="Lienhypertexte"/>
            <w:noProof/>
          </w:rPr>
          <w:t>Figure 14 - Logo de Sass</w:t>
        </w:r>
        <w:r>
          <w:rPr>
            <w:noProof/>
            <w:webHidden/>
          </w:rPr>
          <w:tab/>
        </w:r>
        <w:r>
          <w:rPr>
            <w:noProof/>
            <w:webHidden/>
          </w:rPr>
          <w:fldChar w:fldCharType="begin"/>
        </w:r>
        <w:r>
          <w:rPr>
            <w:noProof/>
            <w:webHidden/>
          </w:rPr>
          <w:instrText xml:space="preserve"> PAGEREF _Toc451506328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Pr="005476E4">
          <w:rPr>
            <w:rStyle w:val="Lienhypertexte"/>
            <w:noProof/>
          </w:rPr>
          <w:t>Figure 15 - Logo de JavaScript</w:t>
        </w:r>
        <w:r>
          <w:rPr>
            <w:noProof/>
            <w:webHidden/>
          </w:rPr>
          <w:tab/>
        </w:r>
        <w:r>
          <w:rPr>
            <w:noProof/>
            <w:webHidden/>
          </w:rPr>
          <w:fldChar w:fldCharType="begin"/>
        </w:r>
        <w:r>
          <w:rPr>
            <w:noProof/>
            <w:webHidden/>
          </w:rPr>
          <w:instrText xml:space="preserve"> PAGEREF _Toc451506329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Pr="005476E4">
          <w:rPr>
            <w:rStyle w:val="Lienhypertexte"/>
            <w:noProof/>
          </w:rPr>
          <w:t>Figure 16 - Logo de CSS3</w:t>
        </w:r>
        <w:r>
          <w:rPr>
            <w:noProof/>
            <w:webHidden/>
          </w:rPr>
          <w:tab/>
        </w:r>
        <w:r>
          <w:rPr>
            <w:noProof/>
            <w:webHidden/>
          </w:rPr>
          <w:fldChar w:fldCharType="begin"/>
        </w:r>
        <w:r>
          <w:rPr>
            <w:noProof/>
            <w:webHidden/>
          </w:rPr>
          <w:instrText xml:space="preserve"> PAGEREF _Toc451506330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Pr="005476E4">
          <w:rPr>
            <w:rStyle w:val="Lienhypertexte"/>
            <w:noProof/>
          </w:rPr>
          <w:t>Figure 17 - Logo de HTML5</w:t>
        </w:r>
        <w:r>
          <w:rPr>
            <w:noProof/>
            <w:webHidden/>
          </w:rPr>
          <w:tab/>
        </w:r>
        <w:r>
          <w:rPr>
            <w:noProof/>
            <w:webHidden/>
          </w:rPr>
          <w:fldChar w:fldCharType="begin"/>
        </w:r>
        <w:r>
          <w:rPr>
            <w:noProof/>
            <w:webHidden/>
          </w:rPr>
          <w:instrText xml:space="preserve"> PAGEREF _Toc451506331 \h </w:instrText>
        </w:r>
        <w:r>
          <w:rPr>
            <w:noProof/>
            <w:webHidden/>
          </w:rPr>
        </w:r>
        <w:r>
          <w:rPr>
            <w:noProof/>
            <w:webHidden/>
          </w:rPr>
          <w:fldChar w:fldCharType="separate"/>
        </w:r>
        <w:r>
          <w:rPr>
            <w:noProof/>
            <w:webHidden/>
          </w:rPr>
          <w:t>19</w:t>
        </w:r>
        <w:r>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bookmarkStart w:id="95" w:name="_Toc451506313"/>
      <w:r w:rsidRPr="00290024">
        <w:rPr>
          <w:rFonts w:ascii="Roboto" w:hAnsi="Roboto"/>
          <w:noProof/>
          <w:lang w:val="fr-FR"/>
        </w:rPr>
        <w:lastRenderedPageBreak/>
        <w:t>Glossaire</w:t>
      </w:r>
      <w:bookmarkEnd w:id="95"/>
    </w:p>
    <w:tbl>
      <w:tblPr>
        <w:tblStyle w:val="TableauGrille4-Accentuation1"/>
        <w:tblW w:w="0" w:type="auto"/>
        <w:tblLook w:val="04A0" w:firstRow="1" w:lastRow="0" w:firstColumn="1" w:lastColumn="0" w:noHBand="0" w:noVBand="1"/>
      </w:tblPr>
      <w:tblGrid>
        <w:gridCol w:w="1427"/>
        <w:gridCol w:w="2679"/>
        <w:gridCol w:w="5856"/>
      </w:tblGrid>
      <w:tr w:rsidR="00EC049F" w:rsidTr="00EC0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Abréviation</w:t>
            </w:r>
          </w:p>
        </w:tc>
        <w:tc>
          <w:tcPr>
            <w:tcW w:w="2679"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5856"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PI </w:t>
            </w:r>
          </w:p>
        </w:tc>
        <w:tc>
          <w:tcPr>
            <w:tcW w:w="2679"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d'Intégration</w:t>
            </w:r>
          </w:p>
        </w:tc>
        <w:tc>
          <w:tcPr>
            <w:tcW w:w="5856"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Se mettre au service d'un groupe ou d'une association de façon ponctuelle</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PA </w:t>
            </w:r>
          </w:p>
        </w:tc>
        <w:tc>
          <w:tcPr>
            <w:tcW w:w="2679"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d'Accompagnement</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Appuyer l'action d'un PR sur des tâches semi-complexes en autonomie partielle</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à Responsabilité</w:t>
            </w: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Prendre des responsabilités, assurer l'encadrement et la prise de décision dans les activités d'un groupe ou d'une association</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à Responsabilité +</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Transmettre son savoir-faire, son expérience</w:t>
            </w:r>
          </w:p>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 xml:space="preserve">FHS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BDE</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ENT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027516">
              <w:rPr>
                <w:lang w:val="fr-FR"/>
              </w:rPr>
              <w:t>SGBD</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CE24D3">
              <w:rPr>
                <w:bdr w:val="none" w:sz="0" w:space="0" w:color="auto" w:frame="1"/>
                <w:shd w:val="clear" w:color="auto" w:fill="FFFFFF"/>
                <w:lang w:val="fr-FR"/>
              </w:rPr>
              <w:t>HTTP</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SGBDR</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b w:val="0"/>
                <w:bCs w:val="0"/>
                <w:color w:val="000000"/>
                <w:shd w:val="clear" w:color="auto" w:fill="FFFFFF"/>
              </w:rPr>
              <w:t>SQL</w:t>
            </w:r>
            <w:r>
              <w:rPr>
                <w:rStyle w:val="apple-converted-space"/>
                <w:color w:val="000000"/>
                <w:shd w:val="clear" w:color="auto" w:fill="FFFFFF"/>
              </w:rPr>
              <w:t> </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rPr>
              <w:t>MVP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hyperlink r:id="rId71" w:history="1">
              <w:r w:rsidRPr="00606200">
                <w:rPr>
                  <w:rFonts w:ascii="Times New Roman" w:hAnsi="Times New Roman"/>
                </w:rPr>
                <w:t>Minimum viable product</w:t>
              </w:r>
            </w:hyperlink>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sidRPr="00F54C2A">
              <w:rPr>
                <w:lang w:val="en-GB"/>
              </w:rPr>
              <w:t>HTML</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CSS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shd w:val="clear" w:color="auto" w:fill="FFFFFF"/>
                <w:lang w:val="en-GB"/>
              </w:rPr>
            </w:pPr>
            <w:r w:rsidRPr="00F54C2A">
              <w:rPr>
                <w:shd w:val="clear" w:color="auto" w:fill="FFFFFF"/>
                <w:lang w:val="en-GB"/>
              </w:rPr>
              <w:t>Sass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API</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REST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B83D73" w:rsidP="00EC049F">
            <w:pPr>
              <w:rPr>
                <w:lang w:val="fr-FR"/>
              </w:rPr>
            </w:pPr>
            <w:r>
              <w:rPr>
                <w:lang w:val="fr-FR"/>
              </w:rPr>
              <w:t>MVVM</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Pr>
                <w:lang w:val="fr-FR"/>
              </w:rPr>
              <w:t>OS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7179A9" w:rsidP="00EC049F">
            <w:pPr>
              <w:rPr>
                <w:lang w:val="fr-FR"/>
              </w:rPr>
            </w:pPr>
            <w:r>
              <w:rPr>
                <w:lang w:val="fr-FR"/>
              </w:rPr>
              <w:t>JSON</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6D1088" w:rsidP="00EC049F">
            <w:pPr>
              <w:rPr>
                <w:lang w:val="fr-FR"/>
              </w:rPr>
            </w:pPr>
            <w:r>
              <w:rPr>
                <w:lang w:val="fr-FR" w:eastAsia="fr-FR"/>
              </w:rPr>
              <w:t>IHM</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24265E" w:rsidP="00EC049F">
            <w:pPr>
              <w:rPr>
                <w:lang w:val="fr-FR"/>
              </w:rPr>
            </w:pPr>
            <w:r>
              <w:rPr>
                <w:lang w:val="fr-FR" w:eastAsia="fr-FR"/>
              </w:rPr>
              <w:t>SFTP</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B33197"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B33197" w:rsidRDefault="00B33197" w:rsidP="00EC049F">
            <w:pPr>
              <w:rPr>
                <w:lang w:val="fr-FR" w:eastAsia="fr-FR"/>
              </w:rPr>
            </w:pPr>
            <w:r w:rsidRPr="00B33197">
              <w:rPr>
                <w:lang w:val="fr-FR" w:eastAsia="fr-FR"/>
              </w:rPr>
              <w:t>REST</w:t>
            </w:r>
          </w:p>
        </w:tc>
        <w:tc>
          <w:tcPr>
            <w:tcW w:w="2679"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r>
    </w:tbl>
    <w:p w:rsidR="005E7FB9" w:rsidRDefault="005E7FB9" w:rsidP="00EC049F">
      <w:pPr>
        <w:rPr>
          <w:rFonts w:ascii="Roboto" w:hAnsi="Roboto"/>
          <w:lang w:val="en-GB"/>
        </w:rPr>
      </w:pPr>
    </w:p>
    <w:p w:rsidR="00EC049F" w:rsidRPr="00F54C2A" w:rsidRDefault="005E7FB9" w:rsidP="00F257BF">
      <w:pPr>
        <w:pStyle w:val="Titre1"/>
        <w:rPr>
          <w:lang w:val="en-GB"/>
        </w:rPr>
      </w:pPr>
      <w:bookmarkStart w:id="96" w:name="_Toc451506314"/>
      <w:r>
        <w:rPr>
          <w:lang w:val="en-GB"/>
        </w:rPr>
        <w:lastRenderedPageBreak/>
        <w:t>Bibliographie</w:t>
      </w:r>
      <w:bookmarkEnd w:id="96"/>
    </w:p>
    <w:sectPr w:rsidR="00EC049F" w:rsidRPr="00F54C2A" w:rsidSect="0092378B">
      <w:headerReference w:type="default" r:id="rId72"/>
      <w:footerReference w:type="default" r:id="rId73"/>
      <w:pgSz w:w="12240" w:h="15840" w:code="1"/>
      <w:pgMar w:top="1418"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481" w:rsidRDefault="00032481">
      <w:pPr>
        <w:spacing w:after="0"/>
      </w:pPr>
      <w:r>
        <w:separator/>
      </w:r>
    </w:p>
  </w:endnote>
  <w:endnote w:type="continuationSeparator" w:id="0">
    <w:p w:rsidR="00032481" w:rsidRDefault="000324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483293" w:rsidRPr="00E80E5D" w:rsidRDefault="00483293"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3A3E3E" w:rsidRDefault="00483293"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AB6B82">
      <w:rPr>
        <w:noProof/>
        <w:lang w:val="fr-FR"/>
      </w:rPr>
      <w:t>22</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481" w:rsidRDefault="00032481">
      <w:pPr>
        <w:spacing w:after="0"/>
      </w:pPr>
      <w:r>
        <w:separator/>
      </w:r>
    </w:p>
  </w:footnote>
  <w:footnote w:type="continuationSeparator" w:id="0">
    <w:p w:rsidR="00032481" w:rsidRDefault="00032481">
      <w:pPr>
        <w:spacing w:after="0"/>
      </w:pPr>
      <w:r>
        <w:continuationSeparator/>
      </w:r>
    </w:p>
  </w:footnote>
  <w:footnote w:id="1">
    <w:p w:rsidR="00483293" w:rsidRPr="00A314C9" w:rsidRDefault="00483293"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483293" w:rsidRPr="008E7DA4" w:rsidRDefault="00483293"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483293" w:rsidRPr="00337E0B" w:rsidRDefault="00483293">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483293" w:rsidRPr="00E67A62" w:rsidRDefault="00483293">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483293" w:rsidRPr="00EF6419" w:rsidRDefault="00483293">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483293" w:rsidRPr="00F94202" w:rsidRDefault="00483293">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483293" w:rsidRPr="0078336C" w:rsidRDefault="00483293">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483293" w:rsidRPr="00865957" w:rsidRDefault="00483293"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483293" w:rsidRPr="00865957" w:rsidRDefault="00483293"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10">
    <w:p w:rsidR="00483293" w:rsidRPr="00865957" w:rsidRDefault="00483293"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483293" w:rsidRPr="002039C0" w:rsidRDefault="00483293">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483293" w:rsidRPr="00E449F5" w:rsidRDefault="00483293"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3">
    <w:p w:rsidR="00483293" w:rsidRPr="00BF6CEC" w:rsidRDefault="00483293"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4">
    <w:p w:rsidR="00483293" w:rsidRPr="009A0A41" w:rsidRDefault="00483293">
      <w:pPr>
        <w:pStyle w:val="Notedebasdepage"/>
        <w:rPr>
          <w:lang w:val="fr-FR"/>
        </w:rPr>
      </w:pPr>
      <w:r>
        <w:rPr>
          <w:rStyle w:val="Appelnotedebasdep"/>
        </w:rPr>
        <w:footnoteRef/>
      </w:r>
      <w:r w:rsidR="0070686C">
        <w:rPr>
          <w:lang w:val="fr-FR"/>
        </w:rPr>
        <w:t xml:space="preserve"> </w:t>
      </w:r>
      <w:r w:rsidRPr="009A0A41">
        <w:t>désigne</w:t>
      </w:r>
      <w:r w:rsidRPr="009A0A41">
        <w:rPr>
          <w:lang w:val="fr-FR"/>
        </w:rPr>
        <w:t xml:space="preserve"> l’enregistrement effectif d’une transaction</w:t>
      </w:r>
    </w:p>
  </w:footnote>
  <w:footnote w:id="15">
    <w:p w:rsidR="000F6DE6" w:rsidRPr="000F6DE6" w:rsidRDefault="000F6DE6">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Default="00483293">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483293" w:rsidRPr="00EE3378" w:rsidTr="00A10FBA">
      <w:tc>
        <w:tcPr>
          <w:tcW w:w="5246" w:type="dxa"/>
          <w:vAlign w:val="center"/>
        </w:tcPr>
        <w:p w:rsidR="00483293" w:rsidRPr="00EE3378" w:rsidRDefault="00483293" w:rsidP="00EE3378">
          <w:pPr>
            <w:pStyle w:val="Titre8"/>
            <w:rPr>
              <w:lang w:val="fr-FR"/>
            </w:rPr>
          </w:pPr>
        </w:p>
      </w:tc>
      <w:tc>
        <w:tcPr>
          <w:tcW w:w="4819" w:type="dxa"/>
          <w:vAlign w:val="center"/>
        </w:tcPr>
        <w:p w:rsidR="00483293" w:rsidRPr="00EE3378" w:rsidRDefault="00483293" w:rsidP="00EE3378">
          <w:pPr>
            <w:tabs>
              <w:tab w:val="center" w:pos="1701"/>
              <w:tab w:val="center" w:pos="7655"/>
            </w:tabs>
            <w:jc w:val="center"/>
            <w:rPr>
              <w:caps/>
              <w:lang w:val="fr-FR"/>
            </w:rPr>
          </w:pPr>
        </w:p>
      </w:tc>
    </w:tr>
  </w:tbl>
  <w:p w:rsidR="00483293" w:rsidRPr="00EE3378" w:rsidRDefault="00483293"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DD6D53" w:rsidRDefault="00483293">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AB6B82">
      <w:rPr>
        <w:noProof/>
        <w:lang w:val="fr-FR"/>
      </w:rPr>
      <w:instrText>Développement technique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AB6B82">
      <w:rPr>
        <w:noProof/>
        <w:lang w:val="fr-FR"/>
      </w:rPr>
      <w:instrText>Développement technique</w:instrText>
    </w:r>
    <w:r w:rsidRPr="00DD6D53">
      <w:rPr>
        <w:noProof/>
        <w:lang w:val="fr-FR"/>
      </w:rPr>
      <w:fldChar w:fldCharType="end"/>
    </w:r>
    <w:r>
      <w:rPr>
        <w:noProof/>
        <w:lang w:val="fr-FR"/>
      </w:rPr>
      <w:fldChar w:fldCharType="separate"/>
    </w:r>
    <w:r w:rsidR="00AB6B82">
      <w:rPr>
        <w:noProof/>
        <w:lang w:val="fr-FR"/>
      </w:rPr>
      <w:t>Développement technique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6"/>
  </w:num>
  <w:num w:numId="17">
    <w:abstractNumId w:val="14"/>
  </w:num>
  <w:num w:numId="18">
    <w:abstractNumId w:val="10"/>
  </w:num>
  <w:num w:numId="19">
    <w:abstractNumId w:val="19"/>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7"/>
  </w:num>
  <w:num w:numId="25">
    <w:abstractNumId w:val="16"/>
  </w:num>
  <w:num w:numId="26">
    <w:abstractNumId w:val="27"/>
  </w:num>
  <w:num w:numId="27">
    <w:abstractNumId w:val="32"/>
  </w:num>
  <w:num w:numId="28">
    <w:abstractNumId w:val="33"/>
  </w:num>
  <w:num w:numId="29">
    <w:abstractNumId w:val="24"/>
  </w:num>
  <w:num w:numId="30">
    <w:abstractNumId w:val="29"/>
  </w:num>
  <w:num w:numId="31">
    <w:abstractNumId w:val="21"/>
  </w:num>
  <w:num w:numId="32">
    <w:abstractNumId w:val="34"/>
  </w:num>
  <w:num w:numId="33">
    <w:abstractNumId w:val="22"/>
  </w:num>
  <w:num w:numId="34">
    <w:abstractNumId w:val="11"/>
  </w:num>
  <w:num w:numId="35">
    <w:abstractNumId w:val="36"/>
  </w:num>
  <w:num w:numId="36">
    <w:abstractNumId w:val="25"/>
  </w:num>
  <w:num w:numId="37">
    <w:abstractNumId w:val="13"/>
  </w:num>
  <w:num w:numId="38">
    <w:abstractNumId w:val="12"/>
  </w:num>
  <w:num w:numId="39">
    <w:abstractNumId w:val="35"/>
  </w:num>
  <w:num w:numId="40">
    <w:abstractNumId w:val="31"/>
  </w:num>
  <w:num w:numId="41">
    <w:abstractNumId w:val="30"/>
  </w:num>
  <w:num w:numId="42">
    <w:abstractNumId w:val="38"/>
  </w:num>
  <w:num w:numId="43">
    <w:abstractNumId w:val="20"/>
  </w:num>
  <w:num w:numId="44">
    <w:abstractNumId w:val="37"/>
  </w:num>
  <w:num w:numId="45">
    <w:abstractNumId w:val="28"/>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2481"/>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A62AF"/>
    <w:rsid w:val="000B1FBF"/>
    <w:rsid w:val="000B402D"/>
    <w:rsid w:val="000C51E3"/>
    <w:rsid w:val="000D758D"/>
    <w:rsid w:val="000E6946"/>
    <w:rsid w:val="000F6DE6"/>
    <w:rsid w:val="000F74A0"/>
    <w:rsid w:val="000F7C7E"/>
    <w:rsid w:val="00104BA1"/>
    <w:rsid w:val="00125D8A"/>
    <w:rsid w:val="0013361D"/>
    <w:rsid w:val="00136099"/>
    <w:rsid w:val="001458A7"/>
    <w:rsid w:val="00147218"/>
    <w:rsid w:val="001473B1"/>
    <w:rsid w:val="001473D5"/>
    <w:rsid w:val="00147BF7"/>
    <w:rsid w:val="00150096"/>
    <w:rsid w:val="00156C51"/>
    <w:rsid w:val="00157F70"/>
    <w:rsid w:val="0016262B"/>
    <w:rsid w:val="001631E6"/>
    <w:rsid w:val="00163BCA"/>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E173A"/>
    <w:rsid w:val="001E5803"/>
    <w:rsid w:val="001F1737"/>
    <w:rsid w:val="001F7F9A"/>
    <w:rsid w:val="00202ED5"/>
    <w:rsid w:val="002039C0"/>
    <w:rsid w:val="00203D63"/>
    <w:rsid w:val="00206E85"/>
    <w:rsid w:val="002074B4"/>
    <w:rsid w:val="00211DBF"/>
    <w:rsid w:val="00216EBE"/>
    <w:rsid w:val="00223F92"/>
    <w:rsid w:val="002371C0"/>
    <w:rsid w:val="00237597"/>
    <w:rsid w:val="00237EE9"/>
    <w:rsid w:val="002425CB"/>
    <w:rsid w:val="0024265E"/>
    <w:rsid w:val="00244990"/>
    <w:rsid w:val="00246D8D"/>
    <w:rsid w:val="002479C7"/>
    <w:rsid w:val="0025055C"/>
    <w:rsid w:val="002571A2"/>
    <w:rsid w:val="002669A7"/>
    <w:rsid w:val="00267FC7"/>
    <w:rsid w:val="00271A04"/>
    <w:rsid w:val="0027331C"/>
    <w:rsid w:val="002733FA"/>
    <w:rsid w:val="00275D53"/>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161A"/>
    <w:rsid w:val="002F2395"/>
    <w:rsid w:val="002F7A73"/>
    <w:rsid w:val="002F7ED7"/>
    <w:rsid w:val="00300DD6"/>
    <w:rsid w:val="00302952"/>
    <w:rsid w:val="0030381B"/>
    <w:rsid w:val="00305E6B"/>
    <w:rsid w:val="003157F8"/>
    <w:rsid w:val="0031733C"/>
    <w:rsid w:val="00320D5B"/>
    <w:rsid w:val="00326290"/>
    <w:rsid w:val="00330DBC"/>
    <w:rsid w:val="003332A4"/>
    <w:rsid w:val="00337E0B"/>
    <w:rsid w:val="00340F87"/>
    <w:rsid w:val="0035136C"/>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B0E40"/>
    <w:rsid w:val="003B3739"/>
    <w:rsid w:val="003C5BC2"/>
    <w:rsid w:val="003D3256"/>
    <w:rsid w:val="003D4878"/>
    <w:rsid w:val="003D4F0F"/>
    <w:rsid w:val="003E1B5B"/>
    <w:rsid w:val="0040343D"/>
    <w:rsid w:val="004035F3"/>
    <w:rsid w:val="00403858"/>
    <w:rsid w:val="004069B6"/>
    <w:rsid w:val="0040755D"/>
    <w:rsid w:val="004109FE"/>
    <w:rsid w:val="00413BF8"/>
    <w:rsid w:val="00417185"/>
    <w:rsid w:val="00417F18"/>
    <w:rsid w:val="004241FA"/>
    <w:rsid w:val="00427CA8"/>
    <w:rsid w:val="004302E3"/>
    <w:rsid w:val="00435C78"/>
    <w:rsid w:val="00445533"/>
    <w:rsid w:val="004455AE"/>
    <w:rsid w:val="00450E19"/>
    <w:rsid w:val="00453448"/>
    <w:rsid w:val="00455BD5"/>
    <w:rsid w:val="0045643C"/>
    <w:rsid w:val="00456F12"/>
    <w:rsid w:val="0046697F"/>
    <w:rsid w:val="004704E1"/>
    <w:rsid w:val="00470E07"/>
    <w:rsid w:val="00470F68"/>
    <w:rsid w:val="0047171E"/>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E02E6"/>
    <w:rsid w:val="004E224B"/>
    <w:rsid w:val="004F00BD"/>
    <w:rsid w:val="004F259C"/>
    <w:rsid w:val="004F3F32"/>
    <w:rsid w:val="004F6C29"/>
    <w:rsid w:val="00502D4F"/>
    <w:rsid w:val="00504E58"/>
    <w:rsid w:val="005107C1"/>
    <w:rsid w:val="00511006"/>
    <w:rsid w:val="00516E98"/>
    <w:rsid w:val="00517811"/>
    <w:rsid w:val="00522EDF"/>
    <w:rsid w:val="00523A04"/>
    <w:rsid w:val="00530BA4"/>
    <w:rsid w:val="00535DB3"/>
    <w:rsid w:val="005405B9"/>
    <w:rsid w:val="00560BE3"/>
    <w:rsid w:val="0056383A"/>
    <w:rsid w:val="00566269"/>
    <w:rsid w:val="00570233"/>
    <w:rsid w:val="00574713"/>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E1CA4"/>
    <w:rsid w:val="005E552C"/>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40A2"/>
    <w:rsid w:val="006F5C2F"/>
    <w:rsid w:val="006F717A"/>
    <w:rsid w:val="0070017B"/>
    <w:rsid w:val="00701090"/>
    <w:rsid w:val="00701E46"/>
    <w:rsid w:val="00703D99"/>
    <w:rsid w:val="0070686C"/>
    <w:rsid w:val="00712E8A"/>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03171"/>
    <w:rsid w:val="009111AB"/>
    <w:rsid w:val="00912CA8"/>
    <w:rsid w:val="0092378B"/>
    <w:rsid w:val="00923E12"/>
    <w:rsid w:val="00924966"/>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D0D"/>
    <w:rsid w:val="009A06C1"/>
    <w:rsid w:val="009A0A41"/>
    <w:rsid w:val="009A70E9"/>
    <w:rsid w:val="009B579B"/>
    <w:rsid w:val="009C221C"/>
    <w:rsid w:val="009E4F76"/>
    <w:rsid w:val="009F1B40"/>
    <w:rsid w:val="009F1C5E"/>
    <w:rsid w:val="009F1F2E"/>
    <w:rsid w:val="009F3376"/>
    <w:rsid w:val="009F784A"/>
    <w:rsid w:val="00A017E4"/>
    <w:rsid w:val="00A04A27"/>
    <w:rsid w:val="00A04BA6"/>
    <w:rsid w:val="00A06200"/>
    <w:rsid w:val="00A066E1"/>
    <w:rsid w:val="00A10FBA"/>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762E"/>
    <w:rsid w:val="00B10903"/>
    <w:rsid w:val="00B11B86"/>
    <w:rsid w:val="00B1491E"/>
    <w:rsid w:val="00B216C1"/>
    <w:rsid w:val="00B21F97"/>
    <w:rsid w:val="00B238A5"/>
    <w:rsid w:val="00B31EF5"/>
    <w:rsid w:val="00B33197"/>
    <w:rsid w:val="00B343AE"/>
    <w:rsid w:val="00B467FF"/>
    <w:rsid w:val="00B50A55"/>
    <w:rsid w:val="00B51AE1"/>
    <w:rsid w:val="00B52BF8"/>
    <w:rsid w:val="00B53100"/>
    <w:rsid w:val="00B533FA"/>
    <w:rsid w:val="00B54DDF"/>
    <w:rsid w:val="00B644F2"/>
    <w:rsid w:val="00B83D73"/>
    <w:rsid w:val="00B9203B"/>
    <w:rsid w:val="00B93DD4"/>
    <w:rsid w:val="00B9412D"/>
    <w:rsid w:val="00BA22F6"/>
    <w:rsid w:val="00BA335E"/>
    <w:rsid w:val="00BA68E9"/>
    <w:rsid w:val="00BA7FEA"/>
    <w:rsid w:val="00BB0907"/>
    <w:rsid w:val="00BB1D7D"/>
    <w:rsid w:val="00BC0614"/>
    <w:rsid w:val="00BC368D"/>
    <w:rsid w:val="00BC493D"/>
    <w:rsid w:val="00BC4949"/>
    <w:rsid w:val="00BC6055"/>
    <w:rsid w:val="00BC6517"/>
    <w:rsid w:val="00BD1AD0"/>
    <w:rsid w:val="00BD4CFC"/>
    <w:rsid w:val="00BD7C7E"/>
    <w:rsid w:val="00BE5565"/>
    <w:rsid w:val="00BF068C"/>
    <w:rsid w:val="00BF1368"/>
    <w:rsid w:val="00BF6389"/>
    <w:rsid w:val="00C12D32"/>
    <w:rsid w:val="00C144CE"/>
    <w:rsid w:val="00C2321C"/>
    <w:rsid w:val="00C4086B"/>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55DB"/>
    <w:rsid w:val="00CA6811"/>
    <w:rsid w:val="00CA70E1"/>
    <w:rsid w:val="00CB0751"/>
    <w:rsid w:val="00CC1DEB"/>
    <w:rsid w:val="00CC4DC6"/>
    <w:rsid w:val="00CC6694"/>
    <w:rsid w:val="00CC6787"/>
    <w:rsid w:val="00CC7365"/>
    <w:rsid w:val="00CD067B"/>
    <w:rsid w:val="00CD07C5"/>
    <w:rsid w:val="00CD2B18"/>
    <w:rsid w:val="00CD2D81"/>
    <w:rsid w:val="00CD48CD"/>
    <w:rsid w:val="00CE24D3"/>
    <w:rsid w:val="00CE674A"/>
    <w:rsid w:val="00CF36E7"/>
    <w:rsid w:val="00CF5DE4"/>
    <w:rsid w:val="00D02A45"/>
    <w:rsid w:val="00D02D4E"/>
    <w:rsid w:val="00D02DE4"/>
    <w:rsid w:val="00D12A63"/>
    <w:rsid w:val="00D16611"/>
    <w:rsid w:val="00D22059"/>
    <w:rsid w:val="00D2251F"/>
    <w:rsid w:val="00D250E7"/>
    <w:rsid w:val="00D317EA"/>
    <w:rsid w:val="00D3211A"/>
    <w:rsid w:val="00D32D09"/>
    <w:rsid w:val="00D345AC"/>
    <w:rsid w:val="00D44E61"/>
    <w:rsid w:val="00D458F4"/>
    <w:rsid w:val="00D50CF2"/>
    <w:rsid w:val="00D5405C"/>
    <w:rsid w:val="00D60E01"/>
    <w:rsid w:val="00D60E43"/>
    <w:rsid w:val="00D76C97"/>
    <w:rsid w:val="00D84580"/>
    <w:rsid w:val="00D91720"/>
    <w:rsid w:val="00DA3C06"/>
    <w:rsid w:val="00DB1067"/>
    <w:rsid w:val="00DB2541"/>
    <w:rsid w:val="00DB3C5B"/>
    <w:rsid w:val="00DB79DF"/>
    <w:rsid w:val="00DC26E5"/>
    <w:rsid w:val="00DC73F0"/>
    <w:rsid w:val="00DD0A0D"/>
    <w:rsid w:val="00DD214B"/>
    <w:rsid w:val="00DD4A4A"/>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6037"/>
    <w:rsid w:val="00ED7A27"/>
    <w:rsid w:val="00EE0940"/>
    <w:rsid w:val="00EE2B66"/>
    <w:rsid w:val="00EE30CA"/>
    <w:rsid w:val="00EE3378"/>
    <w:rsid w:val="00EF5A37"/>
    <w:rsid w:val="00EF6419"/>
    <w:rsid w:val="00F02542"/>
    <w:rsid w:val="00F0330E"/>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385C"/>
    <w:rsid w:val="00F80309"/>
    <w:rsid w:val="00F80BA3"/>
    <w:rsid w:val="00F81442"/>
    <w:rsid w:val="00F81FD5"/>
    <w:rsid w:val="00F872C9"/>
    <w:rsid w:val="00F94202"/>
    <w:rsid w:val="00F969A6"/>
    <w:rsid w:val="00F96C25"/>
    <w:rsid w:val="00FA2AAA"/>
    <w:rsid w:val="00FA3892"/>
    <w:rsid w:val="00FA60FC"/>
    <w:rsid w:val="00FB2BA1"/>
    <w:rsid w:val="00FB4B86"/>
    <w:rsid w:val="00FB4BBC"/>
    <w:rsid w:val="00FB4EB4"/>
    <w:rsid w:val="00FB5DF0"/>
    <w:rsid w:val="00FC1B83"/>
    <w:rsid w:val="00FC44A8"/>
    <w:rsid w:val="00FD11C6"/>
    <w:rsid w:val="00FD3F4B"/>
    <w:rsid w:val="00FD54C9"/>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rsid w:val="000415EE"/>
    <w:pPr>
      <w:tabs>
        <w:tab w:val="right" w:pos="9962"/>
      </w:tabs>
      <w:spacing w:before="0" w:after="0"/>
    </w:pPr>
    <w:rPr>
      <w:rFonts w:asciiTheme="minorHAnsi" w:hAnsiTheme="minorHAnsi"/>
      <w:b/>
      <w:bCs/>
      <w:smallCaps/>
      <w:noProof/>
      <w:szCs w:val="22"/>
      <w:lang w:val="fr-FR" w:eastAsia="fr-FR"/>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74DE834C-6FC4-433D-9C05-0EEF7CEB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1649</TotalTime>
  <Pages>33</Pages>
  <Words>9295</Words>
  <Characters>51127</Characters>
  <Application>Microsoft Office Word</Application>
  <DocSecurity>0</DocSecurity>
  <Lines>426</Lines>
  <Paragraphs>120</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360</cp:revision>
  <cp:lastPrinted>2016-05-19T22:23:00Z</cp:lastPrinted>
  <dcterms:created xsi:type="dcterms:W3CDTF">2016-05-19T08:26:00Z</dcterms:created>
  <dcterms:modified xsi:type="dcterms:W3CDTF">2016-05-20T13:39:00Z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