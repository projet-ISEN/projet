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B05B73"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r w:rsidRPr="00290024">
        <w:rPr>
          <w:rFonts w:ascii="Roboto" w:hAnsi="Roboto"/>
          <w:noProof/>
          <w:lang w:val="fr-FR"/>
        </w:rPr>
        <w:lastRenderedPageBreak/>
        <w:t>Remerciements</w:t>
      </w:r>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B05B73">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216EBE">
        <w:rPr>
          <w:lang w:val="fr-FR" w:eastAsia="fr-FR"/>
        </w:rPr>
        <w:t>N</w:t>
      </w:r>
      <w:r w:rsidR="004D572C">
        <w:rPr>
          <w:lang w:val="fr-FR" w:eastAsia="fr-FR"/>
        </w:rPr>
        <w:t>ous avons pu réutiliser</w:t>
      </w:r>
      <w:r w:rsidRPr="006C5ABA">
        <w:rPr>
          <w:lang w:val="fr-FR" w:eastAsia="fr-FR"/>
        </w:rPr>
        <w:t xml:space="preserve"> le cours</w:t>
      </w:r>
      <w:r w:rsidR="00216EBE">
        <w:rPr>
          <w:lang w:val="fr-FR" w:eastAsia="fr-FR"/>
        </w:rPr>
        <w:t xml:space="preserve"> de base de données</w:t>
      </w:r>
      <w:r w:rsidRPr="006C5ABA">
        <w:rPr>
          <w:lang w:val="fr-FR" w:eastAsia="fr-FR"/>
        </w:rPr>
        <w:t xml:space="preserve"> qu’il nous avait </w:t>
      </w:r>
      <w:r w:rsidR="004D572C">
        <w:rPr>
          <w:lang w:val="fr-FR" w:eastAsia="fr-FR"/>
        </w:rPr>
        <w:t>dispensé</w:t>
      </w:r>
      <w:r w:rsidRPr="006C5ABA">
        <w:rPr>
          <w:lang w:val="fr-FR" w:eastAsia="fr-FR"/>
        </w:rPr>
        <w:t xml:space="preserve"> en seconde année</w:t>
      </w:r>
      <w:r w:rsidR="00216EBE">
        <w:rPr>
          <w:lang w:val="fr-FR" w:eastAsia="fr-FR"/>
        </w:rPr>
        <w:t>, permettant ainsi</w:t>
      </w:r>
      <w:r w:rsidRPr="006C5ABA">
        <w:rPr>
          <w:lang w:val="fr-FR" w:eastAsia="fr-FR"/>
        </w:rPr>
        <w:t xml:space="preserve"> une bonne </w:t>
      </w:r>
      <w:r w:rsidR="00216EBE">
        <w:rPr>
          <w:lang w:val="fr-FR" w:eastAsia="fr-FR"/>
        </w:rPr>
        <w:t>appropriation de ce domaine de compétences</w:t>
      </w:r>
      <w:r w:rsidRPr="006C5ABA">
        <w:rPr>
          <w:lang w:val="fr-FR" w:eastAsia="fr-FR"/>
        </w:rPr>
        <w:t>.</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Le Ru</w:t>
      </w:r>
      <w:r w:rsidR="009343F2" w:rsidRPr="001A6CA0">
        <w:rPr>
          <w:lang w:val="fr-FR" w:eastAsia="fr-FR"/>
        </w:rPr>
        <w:t>,</w:t>
      </w:r>
      <w:r w:rsidRPr="001A6CA0">
        <w:rPr>
          <w:lang w:val="fr-FR" w:eastAsia="fr-FR"/>
        </w:rPr>
        <w:t xml:space="preserve"> et des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r w:rsidRPr="00290024">
        <w:rPr>
          <w:rFonts w:ascii="Roboto" w:hAnsi="Roboto"/>
          <w:noProof/>
          <w:lang w:val="fr-FR"/>
        </w:rPr>
        <w:lastRenderedPageBreak/>
        <w:t>Résumé</w:t>
      </w:r>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 xml:space="preserve">Enfin, le projet a pour but d’informer les étudiants des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seront présentés dans ce dossier.</w:t>
      </w:r>
    </w:p>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r w:rsidRPr="00290024">
        <w:rPr>
          <w:rFonts w:ascii="Roboto" w:hAnsi="Roboto"/>
          <w:lang w:val="fr-FR"/>
        </w:rPr>
        <w:lastRenderedPageBreak/>
        <w:t>Introduction</w:t>
      </w:r>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0" w:name="_Toc420059863"/>
      <w:r w:rsidRPr="00F54C2A">
        <w:rPr>
          <w:lang w:val="fr-FR"/>
        </w:rPr>
        <w:lastRenderedPageBreak/>
        <w:t>Gestion de projet</w:t>
      </w:r>
      <w:bookmarkEnd w:id="0"/>
    </w:p>
    <w:p w:rsidR="00223F92" w:rsidRPr="008416F2" w:rsidRDefault="0075042F" w:rsidP="0049048C">
      <w:pPr>
        <w:pStyle w:val="Titre2"/>
        <w:rPr>
          <w:lang w:val="fr-FR"/>
        </w:rPr>
      </w:pPr>
      <w:bookmarkStart w:id="1" w:name="_Toc420059864"/>
      <w:r w:rsidRPr="008416F2">
        <w:rPr>
          <w:lang w:val="fr-FR"/>
        </w:rPr>
        <w:t>D</w:t>
      </w:r>
      <w:r w:rsidRPr="008416F2">
        <w:rPr>
          <w:rStyle w:val="Titre2Car"/>
          <w:caps/>
          <w:lang w:val="fr-FR"/>
        </w:rPr>
        <w:t>étermination des objectifs</w:t>
      </w:r>
      <w:bookmarkEnd w:id="1"/>
    </w:p>
    <w:p w:rsidR="0075042F" w:rsidRPr="00223F92" w:rsidRDefault="0075042F" w:rsidP="0065074A">
      <w:pPr>
        <w:pStyle w:val="Titre3"/>
        <w:rPr>
          <w:lang w:val="fr-FR"/>
        </w:rPr>
      </w:pPr>
      <w:bookmarkStart w:id="2" w:name="_Toc446399387"/>
      <w:r w:rsidRPr="00223F92">
        <w:rPr>
          <w:lang w:val="fr-FR"/>
        </w:rPr>
        <w:t>Quoi ?</w:t>
      </w:r>
      <w:bookmarkEnd w:id="2"/>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3" w:name="_Toc446399388"/>
      <w:r w:rsidRPr="00223F92">
        <w:rPr>
          <w:lang w:val="fr-FR"/>
        </w:rPr>
        <w:t>Qui ?</w:t>
      </w:r>
      <w:bookmarkEnd w:id="3"/>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4" w:name="_Toc446399389"/>
      <w:r w:rsidRPr="00223F92">
        <w:rPr>
          <w:lang w:val="fr-FR"/>
        </w:rPr>
        <w:t>Où ?</w:t>
      </w:r>
      <w:bookmarkEnd w:id="4"/>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5" w:name="_Toc446399390"/>
      <w:r w:rsidRPr="00223F92">
        <w:rPr>
          <w:lang w:val="fr-FR"/>
        </w:rPr>
        <w:t>Quand ?</w:t>
      </w:r>
      <w:bookmarkEnd w:id="5"/>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6" w:name="_Toc446399391"/>
      <w:r w:rsidRPr="00223F92">
        <w:rPr>
          <w:lang w:val="fr-FR"/>
        </w:rPr>
        <w:t>Comment ?</w:t>
      </w:r>
      <w:bookmarkEnd w:id="6"/>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7" w:name="_Toc446399392"/>
      <w:r w:rsidRPr="00F54C2A">
        <w:rPr>
          <w:lang w:val="fr-FR"/>
        </w:rPr>
        <w:t>Pourquoi ?</w:t>
      </w:r>
      <w:bookmarkEnd w:id="7"/>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8" w:name="_Toc446399393"/>
      <w:r w:rsidRPr="00F54C2A">
        <w:rPr>
          <w:lang w:val="fr-FR"/>
        </w:rPr>
        <w:lastRenderedPageBreak/>
        <w:t>Situations de vie du produit</w:t>
      </w:r>
      <w:bookmarkEnd w:id="8"/>
    </w:p>
    <w:p w:rsidR="0065074A" w:rsidRPr="0065074A" w:rsidRDefault="0065074A" w:rsidP="0065074A">
      <w:pPr>
        <w:pStyle w:val="Titre3"/>
        <w:rPr>
          <w:lang w:val="fr-FR"/>
        </w:rPr>
      </w:pPr>
      <w:bookmarkStart w:id="9" w:name="_Toc446399394"/>
      <w:r w:rsidRPr="0065074A">
        <w:rPr>
          <w:lang w:val="fr-FR"/>
        </w:rPr>
        <w:t>Installation de l’interface</w:t>
      </w:r>
      <w:bookmarkEnd w:id="9"/>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0" w:name="_Toc446399395"/>
      <w:r w:rsidRPr="0065074A">
        <w:rPr>
          <w:lang w:val="fr-FR"/>
        </w:rPr>
        <w:t>Utilisation de l’interface</w:t>
      </w:r>
      <w:bookmarkEnd w:id="10"/>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1" w:name="_Toc446399396"/>
      <w:r w:rsidRPr="0065074A">
        <w:rPr>
          <w:lang w:val="fr-FR"/>
        </w:rPr>
        <w:t>Fonctionnement de l’interface dynamique</w:t>
      </w:r>
      <w:bookmarkEnd w:id="11"/>
    </w:p>
    <w:p w:rsidR="001C7671" w:rsidRPr="001C7671" w:rsidRDefault="001C7671" w:rsidP="005A34B9">
      <w:pPr>
        <w:rPr>
          <w:lang w:val="fr-FR"/>
        </w:rPr>
      </w:pPr>
      <w:r>
        <w:rPr>
          <w:lang w:val="fr-FR"/>
        </w:rPr>
        <w:t xml:space="preserve">Le système se régule automatiquement et est construit pour permettre des modifications futures. </w:t>
      </w:r>
      <w:r w:rsidR="0058486E">
        <w:rPr>
          <w:lang w:val="fr-FR"/>
        </w:rPr>
        <w:t>L’interface est découpée en</w:t>
      </w:r>
      <w:r>
        <w:rPr>
          <w:lang w:val="fr-FR"/>
        </w:rPr>
        <w:t xml:space="preserve">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2" w:name="_Toc446399397"/>
      <w:r w:rsidRPr="0065074A">
        <w:rPr>
          <w:lang w:val="fr-FR"/>
        </w:rPr>
        <w:t>Mise à jour de la base de données</w:t>
      </w:r>
      <w:bookmarkEnd w:id="12"/>
    </w:p>
    <w:p w:rsidR="00D76C97" w:rsidRDefault="008A1B1F" w:rsidP="005A34B9">
      <w:pPr>
        <w:rPr>
          <w:lang w:val="fr-FR"/>
        </w:rPr>
      </w:pPr>
      <w:r w:rsidRPr="00B05B73">
        <w:rPr>
          <w:lang w:val="fr-FR"/>
        </w:rPr>
        <w:t>La création d’un utilisateur dans la base de données se fait lors de sa première connexion à l’interface</w:t>
      </w:r>
      <w:r w:rsidR="00BF1368" w:rsidRPr="00B05B73">
        <w:rPr>
          <w:lang w:val="fr-FR"/>
        </w:rPr>
        <w:t>.</w:t>
      </w:r>
      <w:r w:rsidR="00BF1368">
        <w:rPr>
          <w:lang w:val="fr-FR"/>
        </w:rPr>
        <w:t xml:space="preserve"> Une sauvegarde automatique de la base est effectuée chaque jour</w:t>
      </w:r>
      <w:r w:rsidR="00D76C97">
        <w:rPr>
          <w:lang w:val="fr-FR"/>
        </w:rPr>
        <w:t xml:space="preserve"> à 12h30</w:t>
      </w:r>
      <w:r w:rsidR="00BF1368">
        <w:rPr>
          <w:lang w:val="fr-FR"/>
        </w:rPr>
        <w:t xml:space="preserve"> afin de minimiser les impacts de </w:t>
      </w:r>
      <w:r w:rsidR="00FF0320">
        <w:rPr>
          <w:lang w:val="fr-FR"/>
        </w:rPr>
        <w:t>dys</w:t>
      </w:r>
      <w:r w:rsidR="00BF1368">
        <w:rPr>
          <w:lang w:val="fr-FR"/>
        </w:rPr>
        <w:t>fonctionnement</w:t>
      </w:r>
      <w:r w:rsidR="0046697F">
        <w:rPr>
          <w:lang w:val="fr-FR"/>
        </w:rPr>
        <w:t>s</w:t>
      </w:r>
      <w:r w:rsidR="00BF1368">
        <w:rPr>
          <w:lang w:val="fr-FR"/>
        </w:rPr>
        <w:t>.</w:t>
      </w:r>
    </w:p>
    <w:p w:rsidR="00D22059" w:rsidRDefault="002B5413" w:rsidP="005A34B9">
      <w:pPr>
        <w:rPr>
          <w:lang w:val="fr-FR"/>
        </w:rPr>
      </w:pPr>
      <w:r>
        <w:rPr>
          <w:lang w:val="fr-FR"/>
        </w:rPr>
        <w:t xml:space="preserve">Il n’y aura aucune connexion de </w:t>
      </w:r>
      <w:r w:rsidR="00D76C97">
        <w:rPr>
          <w:lang w:val="fr-FR"/>
        </w:rPr>
        <w:t>la</w:t>
      </w:r>
      <w:r>
        <w:rPr>
          <w:lang w:val="fr-FR"/>
        </w:rPr>
        <w:t xml:space="preserve"> base de donnée</w:t>
      </w:r>
      <w:r w:rsidR="00FF0320">
        <w:rPr>
          <w:lang w:val="fr-FR"/>
        </w:rPr>
        <w:t>s</w:t>
      </w:r>
      <w:r>
        <w:rPr>
          <w:lang w:val="fr-FR"/>
        </w:rPr>
        <w:t xml:space="preserve"> </w:t>
      </w:r>
      <w:r w:rsidR="00D76C97">
        <w:rPr>
          <w:lang w:val="fr-FR"/>
        </w:rPr>
        <w:t xml:space="preserve">de l’application </w:t>
      </w:r>
      <w:r w:rsidR="00990D1A">
        <w:rPr>
          <w:lang w:val="fr-FR"/>
        </w:rPr>
        <w:t>vers une autre ;</w:t>
      </w:r>
      <w:r>
        <w:rPr>
          <w:lang w:val="fr-FR"/>
        </w:rPr>
        <w:t xml:space="preserve"> les risque</w:t>
      </w:r>
      <w:r w:rsidR="00C7638E">
        <w:rPr>
          <w:lang w:val="fr-FR"/>
        </w:rPr>
        <w:t>s</w:t>
      </w:r>
      <w:r>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13" w:name="_Toc420059866"/>
      <w:r w:rsidRPr="00F54C2A">
        <w:rPr>
          <w:lang w:val="fr-FR"/>
        </w:rPr>
        <w:lastRenderedPageBreak/>
        <w:t>Définition du besoin</w:t>
      </w:r>
      <w:bookmarkEnd w:id="13"/>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35E1E722" wp14:editId="366CD061">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B51AE1" w:rsidRDefault="009247C1"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9247C1" w:rsidRPr="00B51AE1" w:rsidRDefault="009247C1"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E1E722"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9247C1" w:rsidRPr="00B51AE1" w:rsidRDefault="009247C1"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9247C1" w:rsidRPr="00B51AE1" w:rsidRDefault="009247C1"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0782E897" wp14:editId="4421AA0B">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247C1" w:rsidRDefault="009247C1"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9247C1" w:rsidRPr="00B51AE1" w:rsidRDefault="009247C1" w:rsidP="00B51AE1">
                            <w:pPr>
                              <w:spacing w:before="0" w:after="0"/>
                              <w:jc w:val="center"/>
                              <w:rPr>
                                <w:rFonts w:eastAsia="Times New Roman" w:cs="Times New Roman"/>
                                <w:b/>
                                <w:color w:val="auto"/>
                                <w:kern w:val="0"/>
                                <w:sz w:val="24"/>
                                <w:szCs w:val="24"/>
                                <w:u w:val="single"/>
                                <w:lang w:val="fr-CA"/>
                              </w:rPr>
                            </w:pP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2E897"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9247C1" w:rsidRDefault="009247C1"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9247C1" w:rsidRPr="00B51AE1" w:rsidRDefault="009247C1" w:rsidP="00B51AE1">
                      <w:pPr>
                        <w:spacing w:before="0" w:after="0"/>
                        <w:jc w:val="center"/>
                        <w:rPr>
                          <w:rFonts w:eastAsia="Times New Roman" w:cs="Times New Roman"/>
                          <w:b/>
                          <w:color w:val="auto"/>
                          <w:kern w:val="0"/>
                          <w:sz w:val="24"/>
                          <w:szCs w:val="24"/>
                          <w:u w:val="single"/>
                          <w:lang w:val="fr-CA"/>
                        </w:rPr>
                      </w:pP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5A8542E2" wp14:editId="4563BE9A">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25055C" w:rsidRDefault="009247C1" w:rsidP="001E173A">
                            <w:pPr>
                              <w:jc w:val="center"/>
                              <w:rPr>
                                <w:color w:val="FFFFFF"/>
                                <w:sz w:val="52"/>
                                <w:szCs w:val="52"/>
                                <w:lang w:val="fr-FR"/>
                              </w:rPr>
                            </w:pPr>
                            <w:r w:rsidRPr="0025055C">
                              <w:rPr>
                                <w:color w:val="FFFFFF"/>
                                <w:sz w:val="52"/>
                                <w:szCs w:val="52"/>
                                <w:lang w:val="fr-FR"/>
                              </w:rPr>
                              <w:t>Interface de gestion des clubs</w:t>
                            </w:r>
                          </w:p>
                          <w:p w:rsidR="009247C1" w:rsidRPr="001E173A" w:rsidRDefault="009247C1"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542E2"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9247C1" w:rsidRPr="0025055C" w:rsidRDefault="009247C1" w:rsidP="001E173A">
                      <w:pPr>
                        <w:jc w:val="center"/>
                        <w:rPr>
                          <w:color w:val="FFFFFF"/>
                          <w:sz w:val="52"/>
                          <w:szCs w:val="52"/>
                          <w:lang w:val="fr-FR"/>
                        </w:rPr>
                      </w:pPr>
                      <w:r w:rsidRPr="0025055C">
                        <w:rPr>
                          <w:color w:val="FFFFFF"/>
                          <w:sz w:val="52"/>
                          <w:szCs w:val="52"/>
                          <w:lang w:val="fr-FR"/>
                        </w:rPr>
                        <w:t>Interface de gestion des clubs</w:t>
                      </w:r>
                    </w:p>
                    <w:p w:rsidR="009247C1" w:rsidRPr="001E173A" w:rsidRDefault="009247C1"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1E94065E" wp14:editId="2FC5179F">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702C"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3727EF93" wp14:editId="121EB8D1">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5BD6"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3FA4D84F" wp14:editId="320B12E3">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B51AE1" w:rsidRDefault="009247C1"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4D84F"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9247C1" w:rsidRPr="00B51AE1" w:rsidRDefault="009247C1"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9247C1" w:rsidRPr="00B51AE1" w:rsidRDefault="009247C1"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14" w:name="_Toc420059867"/>
      <w:r w:rsidRPr="00F14486">
        <w:rPr>
          <w:noProof/>
          <w:color w:val="92D050"/>
          <w:lang w:val="fr-FR" w:eastAsia="fr-FR"/>
        </w:rPr>
        <mc:AlternateContent>
          <mc:Choice Requires="wps">
            <w:drawing>
              <wp:anchor distT="0" distB="0" distL="114300" distR="114300" simplePos="0" relativeHeight="251750400" behindDoc="0" locked="0" layoutInCell="1" allowOverlap="1" wp14:anchorId="6DE04D2D" wp14:editId="50FDB8D3">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9247C1" w:rsidRPr="00D64051" w:rsidRDefault="009247C1" w:rsidP="006E1D6F">
                            <w:pPr>
                              <w:pStyle w:val="Lgende"/>
                              <w:jc w:val="center"/>
                              <w:rPr>
                                <w:noProof/>
                                <w:color w:val="595959" w:themeColor="text1" w:themeTint="A6"/>
                              </w:rPr>
                            </w:pPr>
                            <w:bookmarkStart w:id="15"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E04D2D"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9247C1" w:rsidRPr="00D64051" w:rsidRDefault="009247C1" w:rsidP="006E1D6F">
                      <w:pPr>
                        <w:pStyle w:val="Lgende"/>
                        <w:jc w:val="center"/>
                        <w:rPr>
                          <w:noProof/>
                          <w:color w:val="595959" w:themeColor="text1" w:themeTint="A6"/>
                        </w:rPr>
                      </w:pPr>
                      <w:bookmarkStart w:id="16"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16"/>
                    </w:p>
                  </w:txbxContent>
                </v:textbox>
                <w10:wrap anchorx="margin"/>
              </v:shape>
            </w:pict>
          </mc:Fallback>
        </mc:AlternateContent>
      </w:r>
      <w:r w:rsidR="006E1D6F" w:rsidRPr="00F14486">
        <w:rPr>
          <w:color w:val="92D050"/>
          <w:lang w:val="fr-FR"/>
        </w:rPr>
        <w:br w:type="page"/>
      </w:r>
    </w:p>
    <w:p w:rsidR="0075042F" w:rsidRPr="00B05B73" w:rsidRDefault="00C61E0E" w:rsidP="00990D1A">
      <w:pPr>
        <w:pStyle w:val="Titre2"/>
        <w:rPr>
          <w:lang w:val="fr-FR"/>
        </w:rPr>
      </w:pPr>
      <w:r w:rsidRPr="00B05B73">
        <w:rPr>
          <w:lang w:val="fr-FR"/>
        </w:rPr>
        <w:lastRenderedPageBreak/>
        <w:t>Les milieux extérieurs lors de la phase d’utilisation</w:t>
      </w:r>
      <w:bookmarkEnd w:id="14"/>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2576" behindDoc="0" locked="0" layoutInCell="1" allowOverlap="1" wp14:anchorId="30A84BB2" wp14:editId="436CCBB9">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9247C1" w:rsidRPr="00505AA3" w:rsidRDefault="009247C1"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A84BB2"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9247C1" w:rsidRPr="00505AA3" w:rsidRDefault="009247C1" w:rsidP="004E224B">
                        <w:pPr>
                          <w:jc w:val="center"/>
                          <w:rPr>
                            <w:sz w:val="24"/>
                            <w:szCs w:val="24"/>
                          </w:rPr>
                        </w:pPr>
                        <w:r>
                          <w:rPr>
                            <w:sz w:val="24"/>
                            <w:szCs w:val="24"/>
                          </w:rPr>
                          <w:t>Elève</w:t>
                        </w:r>
                      </w:p>
                    </w:txbxContent>
                  </v:textbox>
                </v:shape>
                <w10:wrap anchorx="margin"/>
              </v:group>
            </w:pict>
          </mc:Fallback>
        </mc:AlternateContent>
      </w:r>
      <w:r w:rsidR="00A10FBA" w:rsidRPr="00F14486">
        <w:rPr>
          <w:noProof/>
          <w:color w:val="92D050"/>
          <w:lang w:val="fr-FR" w:eastAsia="fr-FR"/>
        </w:rPr>
        <mc:AlternateContent>
          <mc:Choice Requires="wpg">
            <w:drawing>
              <wp:anchor distT="0" distB="0" distL="114300" distR="114300" simplePos="0" relativeHeight="251665408" behindDoc="0" locked="0" layoutInCell="1" allowOverlap="1" wp14:anchorId="3FD04CCD" wp14:editId="351F3116">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9247C1" w:rsidRPr="00505AA3" w:rsidRDefault="009247C1"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D04CCD" id="Groupe 34" o:spid="_x0000_s1034"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Ar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">
                <v:rect id="Rectangle 35" o:spid="_x0000_s103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6"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9247C1" w:rsidRPr="00505AA3" w:rsidRDefault="009247C1"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990D1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08AADFF4" wp14:editId="1E5E47A5">
                <wp:simplePos x="0" y="0"/>
                <wp:positionH relativeFrom="margin">
                  <wp:posOffset>2425700</wp:posOffset>
                </wp:positionH>
                <wp:positionV relativeFrom="paragraph">
                  <wp:posOffset>22225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AADFF4" id="Groupe 226" o:spid="_x0000_s1037" style="position:absolute;left:0;text-align:left;margin-left:191pt;margin-top:1.75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bBvQ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">
                <v:shape id="Zone de texte 227" o:spid="_x0000_s1038"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9247C1" w:rsidRPr="00505AA3" w:rsidRDefault="009247C1" w:rsidP="004E224B">
                        <w:pPr>
                          <w:jc w:val="center"/>
                          <w:rPr>
                            <w:sz w:val="24"/>
                            <w:szCs w:val="24"/>
                          </w:rPr>
                        </w:pPr>
                        <w:r>
                          <w:rPr>
                            <w:sz w:val="24"/>
                            <w:szCs w:val="24"/>
                          </w:rPr>
                          <w:t>Consultation projet</w:t>
                        </w:r>
                      </w:p>
                    </w:txbxContent>
                  </v:textbox>
                </v:shape>
                <v:oval id="Ellipse 228" o:spid="_x0000_s1039"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703296" behindDoc="0" locked="0" layoutInCell="1" allowOverlap="1" wp14:anchorId="21EF3AAB" wp14:editId="71AA6EA9">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9D0F2"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2272" behindDoc="0" locked="0" layoutInCell="1" allowOverlap="1" wp14:anchorId="3264409B" wp14:editId="4B0F53D9">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B3E66"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71552" behindDoc="0" locked="0" layoutInCell="1" allowOverlap="1" wp14:anchorId="261087FF" wp14:editId="633E0525">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087FF"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9247C1" w:rsidRPr="00505AA3" w:rsidRDefault="009247C1"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5D584F88" wp14:editId="1FEFEE3F">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A6F8F3"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9744" behindDoc="0" locked="0" layoutInCell="1" allowOverlap="1" wp14:anchorId="5293B88F" wp14:editId="081C1F58">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93B88F"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9247C1" w:rsidRPr="00505AA3" w:rsidRDefault="009247C1"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89984" behindDoc="0" locked="0" layoutInCell="1" allowOverlap="1" wp14:anchorId="39EB1AD5" wp14:editId="0B712923">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1AD5"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1008" behindDoc="0" locked="0" layoutInCell="1" allowOverlap="1" wp14:anchorId="0F43C955" wp14:editId="368F7C66">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C955"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8960" behindDoc="0" locked="0" layoutInCell="1" allowOverlap="1" wp14:anchorId="39A42993" wp14:editId="69DBC20B">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42993"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7152" behindDoc="1" locked="0" layoutInCell="1" allowOverlap="1" wp14:anchorId="2EB01170" wp14:editId="3399CFAD">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F5C3F"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2032" behindDoc="0" locked="0" layoutInCell="1" allowOverlap="1" wp14:anchorId="2EC0FF75" wp14:editId="3D14FCA7">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FF75"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692D61A4" wp14:editId="0D07BBA7">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0FC52C"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3600" behindDoc="0" locked="0" layoutInCell="1" allowOverlap="1" wp14:anchorId="7CB6BECB" wp14:editId="09C27CBE">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9247C1" w:rsidRPr="00505AA3" w:rsidRDefault="009247C1"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B6BECB"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9247C1" w:rsidRPr="00505AA3" w:rsidRDefault="009247C1"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70528" behindDoc="0" locked="0" layoutInCell="1" allowOverlap="1" wp14:anchorId="05383668" wp14:editId="588BDBCB">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83668"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val="fr-FR" w:eastAsia="fr-FR"/>
        </w:rPr>
        <mc:AlternateContent>
          <mc:Choice Requires="wpg">
            <w:drawing>
              <wp:anchor distT="0" distB="0" distL="114300" distR="114300" simplePos="0" relativeHeight="251667456" behindDoc="0" locked="0" layoutInCell="1" allowOverlap="1" wp14:anchorId="087BD470" wp14:editId="1191906D">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7BD470"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9247C1" w:rsidRPr="00505AA3" w:rsidRDefault="009247C1"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96480" behindDoc="0" locked="0" layoutInCell="1" allowOverlap="1" wp14:anchorId="185E60DE" wp14:editId="77B6F21F">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9247C1" w:rsidRPr="00A10FBA" w:rsidRDefault="009247C1"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185E60DE"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9247C1" w:rsidRPr="00A10FBA" w:rsidRDefault="009247C1"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val="fr-FR" w:eastAsia="fr-FR"/>
        </w:rPr>
        <mc:AlternateContent>
          <mc:Choice Requires="wps">
            <w:drawing>
              <wp:anchor distT="0" distB="0" distL="114300" distR="114300" simplePos="0" relativeHeight="251693056" behindDoc="0" locked="0" layoutInCell="1" allowOverlap="1" wp14:anchorId="4073886C" wp14:editId="2B456623">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3886C"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206C0A75" wp14:editId="6BD9F7C1">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34BE6B"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24028B5F" wp14:editId="10A9707D">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A9BBE"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5648" behindDoc="0" locked="0" layoutInCell="1" allowOverlap="1" wp14:anchorId="4F4D2EFF" wp14:editId="5F10C054">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9247C1" w:rsidRPr="00505AA3" w:rsidRDefault="009247C1"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D2EFF"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9247C1" w:rsidRPr="00505AA3" w:rsidRDefault="009247C1"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7936" behindDoc="0" locked="0" layoutInCell="1" allowOverlap="1" wp14:anchorId="20AF5299" wp14:editId="010089A2">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5299"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0CACBB5C" wp14:editId="599C720B">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F61F79"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8480" behindDoc="0" locked="0" layoutInCell="1" allowOverlap="1" wp14:anchorId="61CFE91F" wp14:editId="002F399C">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9247C1" w:rsidRPr="00217252" w:rsidRDefault="009247C1"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FE91F"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9247C1" w:rsidRPr="00217252" w:rsidRDefault="009247C1"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4080" behindDoc="0" locked="0" layoutInCell="1" allowOverlap="1" wp14:anchorId="2EC1C601" wp14:editId="5AD5CDE9">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4DE81F" wp14:editId="60CED09D">
                                  <wp:extent cx="314960" cy="198457"/>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1C601"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4DE81F" wp14:editId="60CED09D">
                            <wp:extent cx="314960" cy="198457"/>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695104" behindDoc="0" locked="0" layoutInCell="1" allowOverlap="1" wp14:anchorId="574938B0" wp14:editId="2F1097FF">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2611D7" wp14:editId="44875A25">
                                  <wp:extent cx="314960" cy="198457"/>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938B0"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2611D7" wp14:editId="44875A25">
                            <wp:extent cx="314960" cy="198457"/>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2AA3E63B" wp14:editId="6CC4420B">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C1A9C1"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40268D51" wp14:editId="220836DE">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CDAD1"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val="fr-FR" w:eastAsia="fr-FR"/>
        </w:rPr>
        <mc:AlternateContent>
          <mc:Choice Requires="wpg">
            <w:drawing>
              <wp:anchor distT="0" distB="0" distL="114300" distR="114300" simplePos="0" relativeHeight="251699200" behindDoc="0" locked="0" layoutInCell="1" allowOverlap="1" wp14:anchorId="302D9F57" wp14:editId="6146AB63">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9247C1" w:rsidRPr="00872F66" w:rsidRDefault="009247C1"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2D9F57"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9247C1" w:rsidRPr="00872F66" w:rsidRDefault="009247C1"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val="fr-FR" w:eastAsia="fr-FR"/>
        </w:rPr>
        <mc:AlternateContent>
          <mc:Choice Requires="wpg">
            <w:drawing>
              <wp:anchor distT="0" distB="0" distL="114300" distR="114300" simplePos="0" relativeHeight="251701248" behindDoc="0" locked="0" layoutInCell="1" allowOverlap="1" wp14:anchorId="6F29EC8C" wp14:editId="3664B32B">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9247C1" w:rsidRPr="00872F66" w:rsidRDefault="009247C1"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9EC8C"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9247C1" w:rsidRPr="00872F66" w:rsidRDefault="009247C1"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val="fr-FR" w:eastAsia="fr-FR"/>
        </w:rPr>
        <mc:AlternateContent>
          <mc:Choice Requires="wpg">
            <w:drawing>
              <wp:anchor distT="0" distB="0" distL="114300" distR="114300" simplePos="0" relativeHeight="251676672" behindDoc="0" locked="0" layoutInCell="1" allowOverlap="1" wp14:anchorId="503A3949" wp14:editId="64B475FE">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9247C1" w:rsidRDefault="009247C1" w:rsidP="004E224B">
                              <w:pPr>
                                <w:jc w:val="center"/>
                                <w:rPr>
                                  <w:sz w:val="24"/>
                                  <w:szCs w:val="24"/>
                                </w:rPr>
                              </w:pPr>
                              <w:r>
                                <w:rPr>
                                  <w:sz w:val="24"/>
                                  <w:szCs w:val="24"/>
                                </w:rPr>
                                <w:t>Normes W3C</w:t>
                              </w:r>
                            </w:p>
                            <w:p w:rsidR="009247C1" w:rsidRPr="00872F66" w:rsidRDefault="009247C1"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A3949"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9247C1" w:rsidRDefault="009247C1" w:rsidP="004E224B">
                        <w:pPr>
                          <w:jc w:val="center"/>
                          <w:rPr>
                            <w:sz w:val="24"/>
                            <w:szCs w:val="24"/>
                          </w:rPr>
                        </w:pPr>
                        <w:r>
                          <w:rPr>
                            <w:sz w:val="24"/>
                            <w:szCs w:val="24"/>
                          </w:rPr>
                          <w:t>Normes W3C</w:t>
                        </w:r>
                      </w:p>
                      <w:p w:rsidR="009247C1" w:rsidRPr="00872F66" w:rsidRDefault="009247C1"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val="fr-FR" w:eastAsia="fr-FR"/>
        </w:rPr>
        <mc:AlternateContent>
          <mc:Choice Requires="wps">
            <w:drawing>
              <wp:anchor distT="0" distB="0" distL="114300" distR="114300" simplePos="0" relativeHeight="251686912" behindDoc="0" locked="0" layoutInCell="1" allowOverlap="1" wp14:anchorId="7A1F6E42" wp14:editId="22D5C3C7">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9247C1"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F6E42"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9247C1"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9247C1" w:rsidRPr="009459F8" w:rsidRDefault="009247C1"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7DC46F0C" wp14:editId="73E523AE">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7CCE6"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9504" behindDoc="0" locked="0" layoutInCell="1" allowOverlap="1" wp14:anchorId="3896C206" wp14:editId="0A9E24BE">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9247C1" w:rsidRPr="00217252" w:rsidRDefault="009247C1"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96C206"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9247C1" w:rsidRPr="00217252" w:rsidRDefault="009247C1"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lang w:val="fr-FR" w:eastAsia="fr-FR"/>
        </w:rPr>
        <mc:AlternateContent>
          <mc:Choice Requires="wps">
            <w:drawing>
              <wp:anchor distT="0" distB="0" distL="114300" distR="114300" simplePos="0" relativeHeight="251752448" behindDoc="1" locked="0" layoutInCell="1" allowOverlap="1" wp14:anchorId="6FF44837" wp14:editId="098352DB">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9247C1" w:rsidRPr="00276194" w:rsidRDefault="009247C1" w:rsidP="006E1D6F">
                            <w:pPr>
                              <w:pStyle w:val="Lgende"/>
                              <w:jc w:val="center"/>
                              <w:rPr>
                                <w:noProof/>
                                <w:color w:val="595959" w:themeColor="text1" w:themeTint="A6"/>
                              </w:rPr>
                            </w:pPr>
                            <w:bookmarkStart w:id="17"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44837"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9247C1" w:rsidRPr="00276194" w:rsidRDefault="009247C1" w:rsidP="006E1D6F">
                      <w:pPr>
                        <w:pStyle w:val="Lgende"/>
                        <w:jc w:val="center"/>
                        <w:rPr>
                          <w:noProof/>
                          <w:color w:val="595959" w:themeColor="text1" w:themeTint="A6"/>
                        </w:rPr>
                      </w:pPr>
                      <w:bookmarkStart w:id="18"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18"/>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0E0E4C31" wp14:editId="558DA2DB">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47C1" w:rsidRPr="00587426" w:rsidRDefault="009247C1"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9247C1" w:rsidRPr="00587426" w:rsidRDefault="009247C1"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9247C1" w:rsidRDefault="009247C1"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47C1" w:rsidRDefault="009247C1" w:rsidP="00744C12">
                                <w:pPr>
                                  <w:rPr>
                                    <w:color w:val="00B0F0"/>
                                    <w:lang w:val="fr-FR"/>
                                  </w:rPr>
                                </w:pPr>
                                <w:r w:rsidRPr="00281170">
                                  <w:rPr>
                                    <w:lang w:val="fr-FR"/>
                                  </w:rPr>
                                  <w:t>FT 1 : L’hébergement fournit un accès à la base de données du projet</w:t>
                                </w:r>
                                <w:r>
                                  <w:rPr>
                                    <w:lang w:val="fr-FR"/>
                                  </w:rPr>
                                  <w:t xml:space="preserve"> </w:t>
                                </w:r>
                              </w:p>
                              <w:p w:rsidR="009247C1" w:rsidRPr="00587426" w:rsidRDefault="009247C1" w:rsidP="00744C12">
                                <w:pPr>
                                  <w:rPr>
                                    <w:lang w:val="fr-FR"/>
                                  </w:rPr>
                                </w:pPr>
                                <w:r w:rsidRPr="00587426">
                                  <w:rPr>
                                    <w:lang w:val="fr-FR"/>
                                  </w:rPr>
                                  <w:t>FT 2 : L’élève peut postuler dans un club</w:t>
                                </w:r>
                              </w:p>
                              <w:p w:rsidR="009247C1" w:rsidRPr="00587426" w:rsidRDefault="009247C1" w:rsidP="00744C12">
                                <w:pPr>
                                  <w:rPr>
                                    <w:lang w:val="fr-FR"/>
                                  </w:rPr>
                                </w:pPr>
                                <w:r w:rsidRPr="00587426">
                                  <w:rPr>
                                    <w:lang w:val="fr-FR"/>
                                  </w:rPr>
                                  <w:t>FT 3 : L’élève peut consulter les projets d’un club</w:t>
                                </w:r>
                              </w:p>
                              <w:p w:rsidR="009247C1" w:rsidRPr="00587426" w:rsidRDefault="009247C1" w:rsidP="00744C12">
                                <w:pPr>
                                  <w:rPr>
                                    <w:lang w:val="fr-FR"/>
                                  </w:rPr>
                                </w:pPr>
                                <w:r w:rsidRPr="00587426">
                                  <w:rPr>
                                    <w:lang w:val="fr-FR"/>
                                  </w:rPr>
                                  <w:t>FT 4 : L’évaluateur note un club</w:t>
                                </w:r>
                              </w:p>
                              <w:p w:rsidR="009247C1" w:rsidRPr="00587426" w:rsidRDefault="009247C1" w:rsidP="00744C12">
                                <w:pPr>
                                  <w:rPr>
                                    <w:lang w:val="fr-FR"/>
                                  </w:rPr>
                                </w:pPr>
                                <w:r w:rsidRPr="00587426">
                                  <w:rPr>
                                    <w:lang w:val="fr-FR"/>
                                  </w:rPr>
                                  <w:t>FT 5 : Le président réparti</w:t>
                                </w:r>
                                <w:r>
                                  <w:rPr>
                                    <w:lang w:val="fr-FR"/>
                                  </w:rPr>
                                  <w:t>t les points</w:t>
                                </w:r>
                              </w:p>
                              <w:p w:rsidR="009247C1" w:rsidRPr="00587426" w:rsidRDefault="009247C1"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9247C1" w:rsidRPr="00587426" w:rsidRDefault="009247C1" w:rsidP="00744C12">
                                <w:pPr>
                                  <w:rPr>
                                    <w:lang w:val="fr-FR"/>
                                  </w:rPr>
                                </w:pPr>
                                <w:r w:rsidRPr="00587426">
                                  <w:rPr>
                                    <w:lang w:val="fr-FR"/>
                                  </w:rPr>
                                  <w:t>FT 7 : L’interface est accessible par internet</w:t>
                                </w:r>
                              </w:p>
                              <w:p w:rsidR="009247C1" w:rsidRPr="00587426" w:rsidRDefault="009247C1" w:rsidP="00744C12">
                                <w:pPr>
                                  <w:rPr>
                                    <w:lang w:val="fr-FR"/>
                                  </w:rPr>
                                </w:pPr>
                                <w:r w:rsidRPr="00587426">
                                  <w:rPr>
                                    <w:lang w:val="fr-FR"/>
                                  </w:rPr>
                                  <w:t>FT 8 : L’interface respecte les normes du web (W3C)</w:t>
                                </w:r>
                              </w:p>
                              <w:p w:rsidR="009247C1" w:rsidRPr="00587426" w:rsidRDefault="009247C1" w:rsidP="00DE13F4">
                                <w:pPr>
                                  <w:rPr>
                                    <w:lang w:val="fr-FR"/>
                                  </w:rPr>
                                </w:pPr>
                              </w:p>
                              <w:p w:rsidR="009247C1" w:rsidRPr="00587426" w:rsidRDefault="009247C1"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E0E4C31"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9247C1" w:rsidRPr="00587426" w:rsidRDefault="009247C1"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9247C1" w:rsidRPr="00587426" w:rsidRDefault="009247C1"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9247C1" w:rsidRPr="00417185" w:rsidRDefault="009247C1"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9247C1" w:rsidRDefault="009247C1"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9247C1" w:rsidRDefault="009247C1" w:rsidP="00744C12">
                          <w:pPr>
                            <w:rPr>
                              <w:color w:val="00B0F0"/>
                              <w:lang w:val="fr-FR"/>
                            </w:rPr>
                          </w:pPr>
                          <w:r w:rsidRPr="00281170">
                            <w:rPr>
                              <w:lang w:val="fr-FR"/>
                            </w:rPr>
                            <w:t>FT 1 : L’hébergement fournit un accès à la base de données du projet</w:t>
                          </w:r>
                          <w:r>
                            <w:rPr>
                              <w:lang w:val="fr-FR"/>
                            </w:rPr>
                            <w:t xml:space="preserve"> </w:t>
                          </w:r>
                        </w:p>
                        <w:p w:rsidR="009247C1" w:rsidRPr="00587426" w:rsidRDefault="009247C1" w:rsidP="00744C12">
                          <w:pPr>
                            <w:rPr>
                              <w:lang w:val="fr-FR"/>
                            </w:rPr>
                          </w:pPr>
                          <w:r w:rsidRPr="00587426">
                            <w:rPr>
                              <w:lang w:val="fr-FR"/>
                            </w:rPr>
                            <w:t>FT 2 : L’élève peut postuler dans un club</w:t>
                          </w:r>
                        </w:p>
                        <w:p w:rsidR="009247C1" w:rsidRPr="00587426" w:rsidRDefault="009247C1" w:rsidP="00744C12">
                          <w:pPr>
                            <w:rPr>
                              <w:lang w:val="fr-FR"/>
                            </w:rPr>
                          </w:pPr>
                          <w:r w:rsidRPr="00587426">
                            <w:rPr>
                              <w:lang w:val="fr-FR"/>
                            </w:rPr>
                            <w:t>FT 3 : L’élève peut consulter les projets d’un club</w:t>
                          </w:r>
                        </w:p>
                        <w:p w:rsidR="009247C1" w:rsidRPr="00587426" w:rsidRDefault="009247C1" w:rsidP="00744C12">
                          <w:pPr>
                            <w:rPr>
                              <w:lang w:val="fr-FR"/>
                            </w:rPr>
                          </w:pPr>
                          <w:r w:rsidRPr="00587426">
                            <w:rPr>
                              <w:lang w:val="fr-FR"/>
                            </w:rPr>
                            <w:t>FT 4 : L’évaluateur note un club</w:t>
                          </w:r>
                        </w:p>
                        <w:p w:rsidR="009247C1" w:rsidRPr="00587426" w:rsidRDefault="009247C1" w:rsidP="00744C12">
                          <w:pPr>
                            <w:rPr>
                              <w:lang w:val="fr-FR"/>
                            </w:rPr>
                          </w:pPr>
                          <w:r w:rsidRPr="00587426">
                            <w:rPr>
                              <w:lang w:val="fr-FR"/>
                            </w:rPr>
                            <w:t>FT 5 : Le président réparti</w:t>
                          </w:r>
                          <w:r>
                            <w:rPr>
                              <w:lang w:val="fr-FR"/>
                            </w:rPr>
                            <w:t>t les points</w:t>
                          </w:r>
                        </w:p>
                        <w:p w:rsidR="009247C1" w:rsidRPr="00587426" w:rsidRDefault="009247C1"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9247C1" w:rsidRPr="00587426" w:rsidRDefault="009247C1" w:rsidP="00744C12">
                          <w:pPr>
                            <w:rPr>
                              <w:lang w:val="fr-FR"/>
                            </w:rPr>
                          </w:pPr>
                          <w:r w:rsidRPr="00587426">
                            <w:rPr>
                              <w:lang w:val="fr-FR"/>
                            </w:rPr>
                            <w:t>FT 7 : L’interface est accessible par internet</w:t>
                          </w:r>
                        </w:p>
                        <w:p w:rsidR="009247C1" w:rsidRPr="00587426" w:rsidRDefault="009247C1" w:rsidP="00744C12">
                          <w:pPr>
                            <w:rPr>
                              <w:lang w:val="fr-FR"/>
                            </w:rPr>
                          </w:pPr>
                          <w:r w:rsidRPr="00587426">
                            <w:rPr>
                              <w:lang w:val="fr-FR"/>
                            </w:rPr>
                            <w:t>FT 8 : L’interface respecte les normes du web (W3C)</w:t>
                          </w:r>
                        </w:p>
                        <w:p w:rsidR="009247C1" w:rsidRPr="00587426" w:rsidRDefault="009247C1" w:rsidP="00DE13F4">
                          <w:pPr>
                            <w:rPr>
                              <w:lang w:val="fr-FR"/>
                            </w:rPr>
                          </w:pPr>
                        </w:p>
                        <w:p w:rsidR="009247C1" w:rsidRPr="00587426" w:rsidRDefault="009247C1"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r>
        <w:rPr>
          <w:lang w:val="fr-FR" w:eastAsia="fr-FR"/>
        </w:rPr>
        <w:lastRenderedPageBreak/>
        <w:t>Définition plus précise du besoin</w:t>
      </w:r>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2B75D0" w:rsidRDefault="00E5159A" w:rsidP="002B75D0">
      <w:pPr>
        <w:pStyle w:val="Paragraphedeliste"/>
        <w:numPr>
          <w:ilvl w:val="0"/>
          <w:numId w:val="46"/>
        </w:numPr>
        <w:rPr>
          <w:lang w:val="fr-FR"/>
        </w:rPr>
      </w:pPr>
      <w:r w:rsidRPr="002B75D0">
        <w:rPr>
          <w:lang w:val="fr-FR"/>
        </w:rPr>
        <w:t>Une saisie facilitée des notes des clubs en fin d’année</w:t>
      </w:r>
    </w:p>
    <w:p w:rsidR="00E5159A" w:rsidRPr="002B75D0" w:rsidRDefault="00E5159A" w:rsidP="002B75D0">
      <w:pPr>
        <w:pStyle w:val="Paragraphedeliste"/>
        <w:numPr>
          <w:ilvl w:val="0"/>
          <w:numId w:val="46"/>
        </w:numPr>
        <w:rPr>
          <w:lang w:val="fr-FR"/>
        </w:rPr>
      </w:pPr>
      <w:r w:rsidRPr="002B75D0">
        <w:rPr>
          <w:lang w:val="fr-FR"/>
        </w:rPr>
        <w:t>Une simplification de la gestion des effectifs dans les clubs</w:t>
      </w:r>
    </w:p>
    <w:p w:rsidR="00E5159A" w:rsidRPr="002B75D0" w:rsidRDefault="00E5159A" w:rsidP="002B75D0">
      <w:pPr>
        <w:pStyle w:val="Paragraphedeliste"/>
        <w:numPr>
          <w:ilvl w:val="0"/>
          <w:numId w:val="46"/>
        </w:numPr>
        <w:rPr>
          <w:lang w:val="fr-FR"/>
        </w:rPr>
      </w:pPr>
      <w:r w:rsidRPr="002B75D0">
        <w:rPr>
          <w:lang w:val="fr-FR"/>
        </w:rPr>
        <w:t>Une définition accessible des PI / PA / PR / PR+ et une explication de leurs rôles et objectifs</w:t>
      </w:r>
    </w:p>
    <w:p w:rsidR="00E5159A" w:rsidRPr="002B75D0" w:rsidRDefault="00E5159A" w:rsidP="002B75D0">
      <w:pPr>
        <w:pStyle w:val="Paragraphedeliste"/>
        <w:numPr>
          <w:ilvl w:val="0"/>
          <w:numId w:val="46"/>
        </w:numPr>
        <w:rPr>
          <w:lang w:val="fr-FR"/>
        </w:rPr>
      </w:pPr>
      <w:r w:rsidRPr="002B75D0">
        <w:rPr>
          <w:lang w:val="fr-FR"/>
        </w:rPr>
        <w:t>Une liste complète des étudiants avec filtres</w:t>
      </w:r>
      <w:r w:rsidR="001631E6" w:rsidRPr="002B75D0">
        <w:rPr>
          <w:lang w:val="fr-FR"/>
        </w:rPr>
        <w:t xml:space="preserve"> ou un champ de recherche</w:t>
      </w:r>
    </w:p>
    <w:p w:rsidR="00E5159A" w:rsidRPr="002B75D0" w:rsidRDefault="00E5159A" w:rsidP="002B75D0">
      <w:pPr>
        <w:pStyle w:val="Paragraphedeliste"/>
        <w:numPr>
          <w:ilvl w:val="0"/>
          <w:numId w:val="46"/>
        </w:numPr>
        <w:rPr>
          <w:lang w:val="fr-FR"/>
        </w:rPr>
      </w:pPr>
      <w:r w:rsidRPr="002B75D0">
        <w:rPr>
          <w:lang w:val="fr-FR"/>
        </w:rPr>
        <w:t>Une liste globale par PI</w:t>
      </w:r>
      <w:r w:rsidR="00C50B60" w:rsidRPr="002B75D0">
        <w:rPr>
          <w:lang w:val="fr-FR"/>
        </w:rPr>
        <w:t xml:space="preserve"> </w:t>
      </w:r>
      <w:r w:rsidRPr="002B75D0">
        <w:rPr>
          <w:lang w:val="fr-FR"/>
        </w:rPr>
        <w:t>/</w:t>
      </w:r>
      <w:r w:rsidR="00C50B60" w:rsidRPr="002B75D0">
        <w:rPr>
          <w:lang w:val="fr-FR"/>
        </w:rPr>
        <w:t xml:space="preserve"> </w:t>
      </w:r>
      <w:r w:rsidRPr="002B75D0">
        <w:rPr>
          <w:lang w:val="fr-FR"/>
        </w:rPr>
        <w:t>PA</w:t>
      </w:r>
      <w:r w:rsidR="00C50B60" w:rsidRPr="002B75D0">
        <w:rPr>
          <w:lang w:val="fr-FR"/>
        </w:rPr>
        <w:t xml:space="preserve"> </w:t>
      </w:r>
      <w:r w:rsidRPr="002B75D0">
        <w:rPr>
          <w:lang w:val="fr-FR"/>
        </w:rPr>
        <w:t>/</w:t>
      </w:r>
      <w:r w:rsidR="00C50B60" w:rsidRPr="002B75D0">
        <w:rPr>
          <w:lang w:val="fr-FR"/>
        </w:rPr>
        <w:t xml:space="preserve"> </w:t>
      </w:r>
      <w:r w:rsidRPr="002B75D0">
        <w:rPr>
          <w:lang w:val="fr-FR"/>
        </w:rPr>
        <w:t>P</w:t>
      </w:r>
      <w:r w:rsidR="00C50B60" w:rsidRPr="002B75D0">
        <w:rPr>
          <w:lang w:val="fr-FR"/>
        </w:rPr>
        <w:t>R</w:t>
      </w:r>
      <w:r w:rsidRPr="002B75D0">
        <w:rPr>
          <w:lang w:val="fr-FR"/>
        </w:rPr>
        <w:t xml:space="preserve"> </w:t>
      </w:r>
      <w:r w:rsidR="00C50B60" w:rsidRPr="002B75D0">
        <w:rPr>
          <w:lang w:val="fr-FR"/>
        </w:rPr>
        <w:t>/</w:t>
      </w:r>
      <w:r w:rsidR="000F7C7E" w:rsidRPr="002B75D0">
        <w:rPr>
          <w:lang w:val="fr-FR"/>
        </w:rPr>
        <w:t xml:space="preserve"> </w:t>
      </w:r>
      <w:r w:rsidR="00C50B60" w:rsidRPr="002B75D0">
        <w:rPr>
          <w:lang w:val="fr-FR"/>
        </w:rPr>
        <w:t xml:space="preserve">PR+ </w:t>
      </w:r>
      <w:r w:rsidRPr="002B75D0">
        <w:rPr>
          <w:lang w:val="fr-FR"/>
        </w:rPr>
        <w:t xml:space="preserve">avec validation </w:t>
      </w:r>
      <w:r w:rsidR="00C50B60" w:rsidRPr="002B75D0">
        <w:rPr>
          <w:lang w:val="fr-FR"/>
        </w:rPr>
        <w:t>et</w:t>
      </w:r>
      <w:r w:rsidRPr="002B75D0">
        <w:rPr>
          <w:lang w:val="fr-FR"/>
        </w:rPr>
        <w:t xml:space="preserve"> notes</w:t>
      </w:r>
    </w:p>
    <w:p w:rsidR="00E5159A" w:rsidRPr="002B75D0" w:rsidRDefault="00C2321C" w:rsidP="002B75D0">
      <w:pPr>
        <w:pStyle w:val="Paragraphedeliste"/>
        <w:numPr>
          <w:ilvl w:val="0"/>
          <w:numId w:val="46"/>
        </w:numPr>
        <w:rPr>
          <w:lang w:val="fr-FR"/>
        </w:rPr>
      </w:pPr>
      <w:r w:rsidRPr="002B75D0">
        <w:rPr>
          <w:lang w:val="fr-FR"/>
        </w:rPr>
        <w:t xml:space="preserve">Un historique </w:t>
      </w:r>
      <w:r w:rsidR="00E5159A" w:rsidRPr="002B75D0">
        <w:rPr>
          <w:lang w:val="fr-FR"/>
        </w:rPr>
        <w:t xml:space="preserve">par étudiant (date d’obtention </w:t>
      </w:r>
      <w:r w:rsidR="00C50B60" w:rsidRPr="002B75D0">
        <w:rPr>
          <w:lang w:val="fr-FR"/>
        </w:rPr>
        <w:t>PI / PA / PR /</w:t>
      </w:r>
      <w:r w:rsidR="00AB6264" w:rsidRPr="002B75D0">
        <w:rPr>
          <w:lang w:val="fr-FR"/>
        </w:rPr>
        <w:t xml:space="preserve"> </w:t>
      </w:r>
      <w:r w:rsidR="00C50B60" w:rsidRPr="002B75D0">
        <w:rPr>
          <w:lang w:val="fr-FR"/>
        </w:rPr>
        <w:t>PR+</w:t>
      </w:r>
      <w:r w:rsidR="00DB79DF" w:rsidRPr="002B75D0">
        <w:rPr>
          <w:lang w:val="fr-FR"/>
        </w:rPr>
        <w:t xml:space="preserve">, note, </w:t>
      </w:r>
      <w:r w:rsidR="00AB6264" w:rsidRPr="002B75D0">
        <w:rPr>
          <w:lang w:val="fr-FR"/>
        </w:rPr>
        <w:t>commentaire du président</w:t>
      </w:r>
      <w:r w:rsidR="00E5159A"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Une proposition des parcours dans ces labels</w:t>
      </w:r>
    </w:p>
    <w:p w:rsidR="00E5159A" w:rsidRPr="002B75D0" w:rsidRDefault="00E5159A" w:rsidP="002B75D0">
      <w:pPr>
        <w:pStyle w:val="Paragraphedeliste"/>
        <w:numPr>
          <w:ilvl w:val="0"/>
          <w:numId w:val="46"/>
        </w:numPr>
        <w:rPr>
          <w:lang w:val="fr-FR"/>
        </w:rPr>
      </w:pPr>
      <w:r w:rsidRPr="002B75D0">
        <w:rPr>
          <w:lang w:val="fr-FR"/>
        </w:rPr>
        <w:t>Une interface conviviale</w:t>
      </w:r>
      <w:r w:rsidR="007C1874" w:rsidRPr="002B75D0">
        <w:rPr>
          <w:lang w:val="fr-FR"/>
        </w:rPr>
        <w:t>, fluide et facile d’utilisation</w:t>
      </w:r>
    </w:p>
    <w:p w:rsidR="00E5159A" w:rsidRPr="002B75D0" w:rsidRDefault="000F7C7E" w:rsidP="002B75D0">
      <w:pPr>
        <w:pStyle w:val="Paragraphedeliste"/>
        <w:numPr>
          <w:ilvl w:val="0"/>
          <w:numId w:val="46"/>
        </w:numPr>
        <w:rPr>
          <w:lang w:val="fr-FR"/>
        </w:rPr>
      </w:pPr>
      <w:r w:rsidRPr="002B75D0">
        <w:rPr>
          <w:lang w:val="fr-FR"/>
        </w:rPr>
        <w:t>Un maintien du</w:t>
      </w:r>
      <w:r w:rsidR="00E5159A" w:rsidRPr="002B75D0">
        <w:rPr>
          <w:lang w:val="fr-FR"/>
        </w:rPr>
        <w:t xml:space="preserve"> contact avec les anciens membres du club</w:t>
      </w:r>
    </w:p>
    <w:p w:rsidR="00E5159A" w:rsidRPr="002B75D0" w:rsidRDefault="00E5159A" w:rsidP="002B75D0">
      <w:pPr>
        <w:pStyle w:val="Paragraphedeliste"/>
        <w:numPr>
          <w:ilvl w:val="0"/>
          <w:numId w:val="46"/>
        </w:numPr>
        <w:rPr>
          <w:lang w:val="fr-FR"/>
        </w:rPr>
      </w:pPr>
      <w:r w:rsidRPr="002B75D0">
        <w:rPr>
          <w:lang w:val="fr-FR"/>
        </w:rPr>
        <w:t>Un maintien des contacts avec des organisateurs extérieurs (banque alimentaire, …)</w:t>
      </w:r>
    </w:p>
    <w:p w:rsidR="00E5159A" w:rsidRPr="002B75D0" w:rsidRDefault="00E5159A" w:rsidP="002B75D0">
      <w:pPr>
        <w:pStyle w:val="Paragraphedeliste"/>
        <w:numPr>
          <w:ilvl w:val="0"/>
          <w:numId w:val="46"/>
        </w:numPr>
        <w:rPr>
          <w:lang w:val="fr-FR"/>
        </w:rPr>
      </w:pPr>
      <w:r w:rsidRPr="002B75D0">
        <w:rPr>
          <w:lang w:val="fr-FR"/>
        </w:rPr>
        <w:t>Une proposition d’exemples de grilles d’objectifs et du dossier de passation</w:t>
      </w:r>
    </w:p>
    <w:p w:rsidR="00E5159A" w:rsidRPr="002B75D0" w:rsidRDefault="00E5159A" w:rsidP="002B75D0">
      <w:pPr>
        <w:pStyle w:val="Paragraphedeliste"/>
        <w:numPr>
          <w:ilvl w:val="0"/>
          <w:numId w:val="46"/>
        </w:numPr>
        <w:rPr>
          <w:lang w:val="fr-FR"/>
        </w:rPr>
      </w:pPr>
      <w:r w:rsidRPr="002B75D0">
        <w:rPr>
          <w:lang w:val="fr-FR"/>
        </w:rPr>
        <w:t>Une proposition de guides pour remplir ces 2 formulaires</w:t>
      </w:r>
    </w:p>
    <w:p w:rsidR="00E5159A" w:rsidRPr="002B75D0" w:rsidRDefault="00E5159A" w:rsidP="002B75D0">
      <w:pPr>
        <w:pStyle w:val="Paragraphedeliste"/>
        <w:numPr>
          <w:ilvl w:val="0"/>
          <w:numId w:val="46"/>
        </w:numPr>
        <w:rPr>
          <w:lang w:val="fr-FR"/>
        </w:rPr>
      </w:pPr>
      <w:r w:rsidRPr="002B75D0">
        <w:rPr>
          <w:lang w:val="fr-FR"/>
        </w:rPr>
        <w:t>Une planification des activités de chaque club (évènements)</w:t>
      </w:r>
    </w:p>
    <w:p w:rsidR="00E5159A" w:rsidRPr="002B75D0" w:rsidRDefault="00E5159A" w:rsidP="002B75D0">
      <w:pPr>
        <w:pStyle w:val="Paragraphedeliste"/>
        <w:numPr>
          <w:ilvl w:val="0"/>
          <w:numId w:val="46"/>
        </w:numPr>
        <w:rPr>
          <w:lang w:val="fr-FR"/>
        </w:rPr>
      </w:pPr>
      <w:r w:rsidRPr="002B75D0">
        <w:rPr>
          <w:lang w:val="fr-FR"/>
        </w:rPr>
        <w:t xml:space="preserve">Une intégration de ces évènements </w:t>
      </w:r>
      <w:r w:rsidR="00DB79DF" w:rsidRPr="002B75D0">
        <w:rPr>
          <w:lang w:val="fr-FR"/>
        </w:rPr>
        <w:t xml:space="preserve">en base de données et intégration à </w:t>
      </w:r>
      <w:r w:rsidRPr="002B75D0">
        <w:rPr>
          <w:lang w:val="fr-FR"/>
        </w:rPr>
        <w:t>Google Calendar</w:t>
      </w:r>
    </w:p>
    <w:p w:rsidR="00E5159A" w:rsidRPr="002B75D0" w:rsidRDefault="00E5159A" w:rsidP="002B75D0">
      <w:pPr>
        <w:pStyle w:val="Paragraphedeliste"/>
        <w:numPr>
          <w:ilvl w:val="0"/>
          <w:numId w:val="46"/>
        </w:numPr>
        <w:rPr>
          <w:lang w:val="fr-FR"/>
        </w:rPr>
      </w:pPr>
      <w:r w:rsidRPr="002B75D0">
        <w:rPr>
          <w:lang w:val="fr-FR"/>
        </w:rPr>
        <w:t>Le</w:t>
      </w:r>
      <w:r w:rsidR="007B1CEB" w:rsidRPr="002B75D0">
        <w:rPr>
          <w:lang w:val="fr-FR"/>
        </w:rPr>
        <w:t>s retour</w:t>
      </w:r>
      <w:r w:rsidR="000F7C7E" w:rsidRPr="002B75D0">
        <w:rPr>
          <w:lang w:val="fr-FR"/>
        </w:rPr>
        <w:t>s</w:t>
      </w:r>
      <w:r w:rsidR="007B1CEB" w:rsidRPr="002B75D0">
        <w:rPr>
          <w:lang w:val="fr-FR"/>
        </w:rPr>
        <w:t xml:space="preserve"> </w:t>
      </w:r>
      <w:r w:rsidRPr="002B75D0">
        <w:rPr>
          <w:lang w:val="fr-FR"/>
        </w:rPr>
        <w:t xml:space="preserve">d’un évènement (ex : </w:t>
      </w:r>
      <w:r w:rsidR="008C319B" w:rsidRPr="002B75D0">
        <w:rPr>
          <w:lang w:val="fr-FR"/>
        </w:rPr>
        <w:t xml:space="preserve">le </w:t>
      </w:r>
      <w:r w:rsidRPr="002B75D0">
        <w:rPr>
          <w:lang w:val="fr-FR"/>
        </w:rPr>
        <w:t>nombre de personnes</w:t>
      </w:r>
      <w:r w:rsidR="007B1CEB" w:rsidRPr="002B75D0">
        <w:rPr>
          <w:lang w:val="fr-FR"/>
        </w:rPr>
        <w:t>, …</w:t>
      </w:r>
      <w:r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 résumé du temps passé à évaluer un club</w:t>
      </w:r>
    </w:p>
    <w:p w:rsidR="00E5159A" w:rsidRPr="002B75D0" w:rsidRDefault="00E5159A" w:rsidP="002B75D0">
      <w:pPr>
        <w:pStyle w:val="Paragraphedeliste"/>
        <w:numPr>
          <w:ilvl w:val="0"/>
          <w:numId w:val="46"/>
        </w:numPr>
        <w:rPr>
          <w:lang w:val="fr-FR"/>
        </w:rPr>
      </w:pPr>
      <w:r w:rsidRPr="002B75D0">
        <w:rPr>
          <w:lang w:val="fr-FR"/>
        </w:rPr>
        <w:t xml:space="preserve">Une trace des interactions avec un club </w:t>
      </w:r>
    </w:p>
    <w:p w:rsidR="00E5159A" w:rsidRPr="002B75D0" w:rsidRDefault="00E5159A" w:rsidP="002B75D0">
      <w:pPr>
        <w:pStyle w:val="Paragraphedeliste"/>
        <w:numPr>
          <w:ilvl w:val="0"/>
          <w:numId w:val="46"/>
        </w:numPr>
        <w:rPr>
          <w:lang w:val="fr-FR"/>
        </w:rPr>
      </w:pPr>
      <w:r w:rsidRPr="002B75D0">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2B75D0" w:rsidRDefault="006829E1" w:rsidP="002B75D0">
      <w:pPr>
        <w:pStyle w:val="Paragraphedeliste"/>
        <w:numPr>
          <w:ilvl w:val="0"/>
          <w:numId w:val="45"/>
        </w:numPr>
        <w:rPr>
          <w:lang w:val="fr-FR"/>
        </w:rPr>
      </w:pPr>
      <w:r w:rsidRPr="002B75D0">
        <w:rPr>
          <w:lang w:val="fr-FR"/>
        </w:rPr>
        <w:t>Historique des projets réalisé</w:t>
      </w:r>
      <w:r w:rsidR="000F7C7E" w:rsidRPr="002B75D0">
        <w:rPr>
          <w:lang w:val="fr-FR"/>
        </w:rPr>
        <w:t>s</w:t>
      </w:r>
      <w:r w:rsidRPr="002B75D0">
        <w:rPr>
          <w:lang w:val="fr-FR"/>
        </w:rPr>
        <w:t xml:space="preserve"> dans le club</w:t>
      </w:r>
    </w:p>
    <w:p w:rsidR="006829E1" w:rsidRPr="002B75D0" w:rsidRDefault="006829E1" w:rsidP="002B75D0">
      <w:pPr>
        <w:pStyle w:val="Paragraphedeliste"/>
        <w:numPr>
          <w:ilvl w:val="0"/>
          <w:numId w:val="45"/>
        </w:numPr>
        <w:rPr>
          <w:lang w:val="fr-FR"/>
        </w:rPr>
      </w:pPr>
      <w:r w:rsidRPr="002B75D0">
        <w:rPr>
          <w:lang w:val="fr-FR"/>
        </w:rPr>
        <w:t>Formulaire de validation/invalidation des projets associatifs</w:t>
      </w:r>
    </w:p>
    <w:p w:rsidR="006829E1" w:rsidRPr="002B75D0" w:rsidRDefault="006829E1" w:rsidP="002B75D0">
      <w:pPr>
        <w:pStyle w:val="Paragraphedeliste"/>
        <w:numPr>
          <w:ilvl w:val="0"/>
          <w:numId w:val="45"/>
        </w:numPr>
        <w:rPr>
          <w:lang w:val="fr-FR"/>
        </w:rPr>
      </w:pPr>
      <w:r w:rsidRPr="002B75D0">
        <w:rPr>
          <w:lang w:val="fr-FR"/>
        </w:rPr>
        <w:t>Intégrer les différentes listes de BDE pour les élections</w:t>
      </w:r>
    </w:p>
    <w:p w:rsidR="006829E1" w:rsidRPr="002B75D0" w:rsidRDefault="006829E1" w:rsidP="002B75D0">
      <w:pPr>
        <w:pStyle w:val="Paragraphedeliste"/>
        <w:numPr>
          <w:ilvl w:val="0"/>
          <w:numId w:val="45"/>
        </w:numPr>
        <w:rPr>
          <w:lang w:val="fr-FR"/>
        </w:rPr>
      </w:pPr>
      <w:r w:rsidRPr="002B75D0">
        <w:rPr>
          <w:lang w:val="fr-FR"/>
        </w:rPr>
        <w:t>Tableau récapitulatif des membres de tous les clubs</w:t>
      </w:r>
    </w:p>
    <w:p w:rsidR="006829E1" w:rsidRPr="002B75D0" w:rsidRDefault="00853F64" w:rsidP="002B75D0">
      <w:pPr>
        <w:pStyle w:val="Paragraphedeliste"/>
        <w:numPr>
          <w:ilvl w:val="0"/>
          <w:numId w:val="45"/>
        </w:numPr>
        <w:rPr>
          <w:lang w:val="fr-FR"/>
        </w:rPr>
      </w:pPr>
      <w:r w:rsidRPr="002B75D0">
        <w:rPr>
          <w:lang w:val="fr-FR"/>
        </w:rPr>
        <w:t>Pouvoir recommander les membres qui semblent intéressé</w:t>
      </w:r>
      <w:r w:rsidR="000F7C7E" w:rsidRPr="002B75D0">
        <w:rPr>
          <w:lang w:val="fr-FR"/>
        </w:rPr>
        <w:t>s</w:t>
      </w:r>
      <w:r w:rsidRPr="002B75D0">
        <w:rPr>
          <w:lang w:val="fr-FR"/>
        </w:rPr>
        <w:t xml:space="preserve"> par le club</w:t>
      </w:r>
    </w:p>
    <w:p w:rsidR="006829E1" w:rsidRPr="002B75D0" w:rsidRDefault="00DE1488" w:rsidP="002B75D0">
      <w:pPr>
        <w:pStyle w:val="Paragraphedeliste"/>
        <w:numPr>
          <w:ilvl w:val="0"/>
          <w:numId w:val="45"/>
        </w:numPr>
        <w:rPr>
          <w:lang w:val="fr-FR"/>
        </w:rPr>
      </w:pPr>
      <w:r w:rsidRPr="002B75D0">
        <w:rPr>
          <w:lang w:val="fr-FR"/>
        </w:rPr>
        <w:t>Gestion de cas spécifique</w:t>
      </w:r>
      <w:r w:rsidR="000F7C7E" w:rsidRPr="002B75D0">
        <w:rPr>
          <w:lang w:val="fr-FR"/>
        </w:rPr>
        <w:t>s</w:t>
      </w:r>
      <w:r w:rsidRPr="002B75D0">
        <w:rPr>
          <w:lang w:val="fr-FR"/>
        </w:rPr>
        <w:t xml:space="preserve"> avant la répartition (BDE, BDS, Junior Entreprise)</w:t>
      </w:r>
    </w:p>
    <w:p w:rsidR="006829E1" w:rsidRPr="002B75D0" w:rsidRDefault="006829E1" w:rsidP="002B75D0">
      <w:pPr>
        <w:pStyle w:val="Paragraphedeliste"/>
        <w:numPr>
          <w:ilvl w:val="0"/>
          <w:numId w:val="45"/>
        </w:numPr>
        <w:rPr>
          <w:lang w:val="fr-FR"/>
        </w:rPr>
      </w:pPr>
      <w:r w:rsidRPr="002B75D0">
        <w:rPr>
          <w:lang w:val="fr-FR"/>
        </w:rPr>
        <w:t xml:space="preserve">Possibilité </w:t>
      </w:r>
      <w:r w:rsidR="000F7C7E" w:rsidRPr="002B75D0">
        <w:rPr>
          <w:lang w:val="fr-FR"/>
        </w:rPr>
        <w:t>d’être réaffecté</w:t>
      </w:r>
      <w:r w:rsidR="00DE1488" w:rsidRPr="002B75D0">
        <w:rPr>
          <w:lang w:val="fr-FR"/>
        </w:rPr>
        <w:t xml:space="preserve"> à un club</w:t>
      </w:r>
    </w:p>
    <w:p w:rsidR="006829E1" w:rsidRPr="002B75D0" w:rsidRDefault="006829E1" w:rsidP="002B75D0">
      <w:pPr>
        <w:pStyle w:val="Paragraphedeliste"/>
        <w:numPr>
          <w:ilvl w:val="0"/>
          <w:numId w:val="45"/>
        </w:numPr>
        <w:rPr>
          <w:strike/>
          <w:lang w:val="fr-FR"/>
        </w:rPr>
      </w:pPr>
      <w:r w:rsidRPr="002B75D0">
        <w:rPr>
          <w:lang w:val="fr-FR"/>
        </w:rPr>
        <w:t>Gestion des ½ PA et ½ PR</w:t>
      </w:r>
      <w:r w:rsidR="00DE1488" w:rsidRPr="002B75D0">
        <w:rPr>
          <w:lang w:val="fr-FR"/>
        </w:rPr>
        <w:t xml:space="preserve"> </w:t>
      </w:r>
      <w:r w:rsidR="00DE1488" w:rsidRPr="002B75D0">
        <w:rPr>
          <w:i/>
          <w:lang w:val="fr-FR"/>
        </w:rPr>
        <w:t>(d</w:t>
      </w:r>
      <w:r w:rsidRPr="002B75D0">
        <w:rPr>
          <w:i/>
          <w:lang w:val="fr-FR"/>
        </w:rPr>
        <w:t>emande de non implémentation de la part du client</w:t>
      </w:r>
      <w:r w:rsidR="00DE1488" w:rsidRPr="002B75D0">
        <w:rPr>
          <w:i/>
          <w:lang w:val="fr-FR"/>
        </w:rPr>
        <w:t>)</w:t>
      </w:r>
    </w:p>
    <w:p w:rsidR="006829E1" w:rsidRPr="002B75D0" w:rsidRDefault="006829E1" w:rsidP="002B75D0">
      <w:pPr>
        <w:pStyle w:val="Paragraphedeliste"/>
        <w:numPr>
          <w:ilvl w:val="0"/>
          <w:numId w:val="45"/>
        </w:numPr>
        <w:rPr>
          <w:lang w:val="fr-FR"/>
        </w:rPr>
      </w:pPr>
      <w:r w:rsidRPr="002B75D0">
        <w:rPr>
          <w:lang w:val="fr-FR"/>
        </w:rPr>
        <w:t>Comparaison des fiches des personnes postulantes pour les clubs fonctionnant sur entretiens</w:t>
      </w:r>
      <w:r w:rsidR="00DE1488" w:rsidRPr="002B75D0">
        <w:rPr>
          <w:lang w:val="fr-FR"/>
        </w:rPr>
        <w:t xml:space="preserve"> (Capisen)</w:t>
      </w:r>
    </w:p>
    <w:p w:rsidR="006829E1" w:rsidRPr="002B75D0" w:rsidRDefault="000F7C7E" w:rsidP="002B75D0">
      <w:pPr>
        <w:pStyle w:val="Paragraphedeliste"/>
        <w:numPr>
          <w:ilvl w:val="0"/>
          <w:numId w:val="45"/>
        </w:numPr>
        <w:rPr>
          <w:strike/>
          <w:lang w:val="fr-FR"/>
        </w:rPr>
      </w:pPr>
      <w:r w:rsidRPr="002B75D0">
        <w:rPr>
          <w:lang w:val="fr-FR"/>
        </w:rPr>
        <w:t>Courriel</w:t>
      </w:r>
      <w:r w:rsidR="006829E1" w:rsidRPr="002B75D0">
        <w:rPr>
          <w:lang w:val="fr-FR"/>
        </w:rPr>
        <w:t xml:space="preserve"> automatique </w:t>
      </w:r>
      <w:r w:rsidRPr="002B75D0">
        <w:rPr>
          <w:lang w:val="fr-FR"/>
        </w:rPr>
        <w:t>vers les</w:t>
      </w:r>
      <w:r w:rsidR="006829E1" w:rsidRPr="002B75D0">
        <w:rPr>
          <w:lang w:val="fr-FR"/>
        </w:rPr>
        <w:t xml:space="preserve"> clubs à la fin de la répartition</w:t>
      </w:r>
    </w:p>
    <w:p w:rsidR="006829E1" w:rsidRPr="002B75D0" w:rsidRDefault="006829E1" w:rsidP="002B75D0">
      <w:pPr>
        <w:pStyle w:val="Paragraphedeliste"/>
        <w:numPr>
          <w:ilvl w:val="0"/>
          <w:numId w:val="45"/>
        </w:numPr>
        <w:rPr>
          <w:strike/>
          <w:lang w:val="fr-FR"/>
        </w:rPr>
      </w:pPr>
      <w:r w:rsidRPr="002B75D0">
        <w:rPr>
          <w:lang w:val="fr-FR"/>
        </w:rPr>
        <w:lastRenderedPageBreak/>
        <w:t xml:space="preserve">Définir un nombre </w:t>
      </w:r>
      <w:r w:rsidR="0031733C" w:rsidRPr="002B75D0">
        <w:rPr>
          <w:lang w:val="fr-FR"/>
        </w:rPr>
        <w:t>minimum/</w:t>
      </w:r>
      <w:r w:rsidRPr="002B75D0">
        <w:rPr>
          <w:lang w:val="fr-FR"/>
        </w:rPr>
        <w:t>maximum de personnes</w:t>
      </w:r>
      <w:r w:rsidR="0031733C" w:rsidRPr="002B75D0">
        <w:rPr>
          <w:lang w:val="fr-FR"/>
        </w:rPr>
        <w:t xml:space="preserve"> souhaité</w:t>
      </w:r>
      <w:r w:rsidR="0069715A" w:rsidRPr="002B75D0">
        <w:rPr>
          <w:lang w:val="fr-FR"/>
        </w:rPr>
        <w:t>es</w:t>
      </w:r>
      <w:r w:rsidR="0031733C" w:rsidRPr="002B75D0">
        <w:rPr>
          <w:lang w:val="fr-FR"/>
        </w:rPr>
        <w:t xml:space="preserve"> pour chaque </w:t>
      </w:r>
      <w:r w:rsidR="008C319B" w:rsidRPr="002B75D0">
        <w:rPr>
          <w:lang w:val="fr-FR"/>
        </w:rPr>
        <w:t>projet</w:t>
      </w:r>
      <w:r w:rsidR="0031733C" w:rsidRPr="002B75D0">
        <w:rPr>
          <w:lang w:val="fr-FR"/>
        </w:rPr>
        <w:t xml:space="preserve"> et chaque</w:t>
      </w:r>
      <w:r w:rsidRPr="002B75D0">
        <w:rPr>
          <w:lang w:val="fr-FR"/>
        </w:rPr>
        <w:t xml:space="preserve"> club</w:t>
      </w:r>
    </w:p>
    <w:p w:rsidR="006829E1" w:rsidRPr="002B75D0" w:rsidRDefault="006829E1" w:rsidP="002B75D0">
      <w:pPr>
        <w:pStyle w:val="Paragraphedeliste"/>
        <w:numPr>
          <w:ilvl w:val="0"/>
          <w:numId w:val="45"/>
        </w:numPr>
        <w:rPr>
          <w:strike/>
          <w:lang w:val="fr-FR"/>
        </w:rPr>
      </w:pPr>
      <w:r w:rsidRPr="002B75D0">
        <w:rPr>
          <w:lang w:val="fr-FR"/>
        </w:rPr>
        <w:t>Tableau Excel généré avec les membres d’un club</w:t>
      </w:r>
    </w:p>
    <w:p w:rsidR="006829E1" w:rsidRPr="002B75D0" w:rsidRDefault="006829E1" w:rsidP="002B75D0">
      <w:pPr>
        <w:pStyle w:val="Paragraphedeliste"/>
        <w:numPr>
          <w:ilvl w:val="0"/>
          <w:numId w:val="45"/>
        </w:numPr>
        <w:rPr>
          <w:strike/>
        </w:rPr>
      </w:pPr>
      <w:r>
        <w:t>Intégrer les fiches d’objectifs</w:t>
      </w:r>
    </w:p>
    <w:p w:rsidR="006829E1" w:rsidRPr="002B75D0" w:rsidRDefault="006829E1" w:rsidP="002B75D0">
      <w:pPr>
        <w:pStyle w:val="Paragraphedeliste"/>
        <w:numPr>
          <w:ilvl w:val="0"/>
          <w:numId w:val="45"/>
        </w:numPr>
        <w:rPr>
          <w:strike/>
          <w:lang w:val="fr-FR"/>
        </w:rPr>
      </w:pPr>
      <w:r w:rsidRPr="002B75D0">
        <w:rPr>
          <w:lang w:val="fr-FR"/>
        </w:rPr>
        <w:t>Gérer les clubs pour les Rennais</w:t>
      </w:r>
    </w:p>
    <w:p w:rsidR="006829E1" w:rsidRPr="002B75D0" w:rsidRDefault="006829E1" w:rsidP="002B75D0">
      <w:pPr>
        <w:pStyle w:val="Paragraphedeliste"/>
        <w:numPr>
          <w:ilvl w:val="0"/>
          <w:numId w:val="45"/>
        </w:numPr>
        <w:rPr>
          <w:strike/>
          <w:lang w:val="fr-FR"/>
        </w:rPr>
      </w:pPr>
      <w:r w:rsidRPr="002B75D0">
        <w:rPr>
          <w:lang w:val="fr-FR"/>
        </w:rPr>
        <w:t>Gérer les projets et les activités (évènements) des clubs</w:t>
      </w:r>
    </w:p>
    <w:p w:rsidR="006829E1" w:rsidRPr="002B75D0" w:rsidRDefault="006829E1" w:rsidP="002B75D0">
      <w:pPr>
        <w:pStyle w:val="Paragraphedeliste"/>
        <w:numPr>
          <w:ilvl w:val="0"/>
          <w:numId w:val="45"/>
        </w:numPr>
        <w:rPr>
          <w:strike/>
        </w:rPr>
      </w:pPr>
      <w:r>
        <w:t>Gérer la trésorerie d’un club</w:t>
      </w:r>
    </w:p>
    <w:p w:rsidR="006829E1" w:rsidRPr="002B75D0" w:rsidRDefault="006829E1" w:rsidP="002B75D0">
      <w:pPr>
        <w:pStyle w:val="Paragraphedeliste"/>
        <w:numPr>
          <w:ilvl w:val="0"/>
          <w:numId w:val="45"/>
        </w:numPr>
        <w:rPr>
          <w:strike/>
          <w:lang w:val="fr-FR"/>
        </w:rPr>
      </w:pPr>
      <w:r w:rsidRPr="002B75D0">
        <w:rPr>
          <w:lang w:val="fr-FR"/>
        </w:rPr>
        <w:t>Définir les rôles des membres d’un groupe</w:t>
      </w:r>
    </w:p>
    <w:p w:rsidR="006829E1" w:rsidRPr="002B75D0" w:rsidRDefault="006829E1" w:rsidP="002B75D0">
      <w:pPr>
        <w:pStyle w:val="Paragraphedeliste"/>
        <w:numPr>
          <w:ilvl w:val="0"/>
          <w:numId w:val="45"/>
        </w:numPr>
        <w:rPr>
          <w:strike/>
          <w:lang w:val="fr-FR"/>
        </w:rPr>
      </w:pPr>
      <w:r w:rsidRPr="002B75D0">
        <w:rPr>
          <w:lang w:val="fr-FR"/>
        </w:rPr>
        <w:t>Redistribution des points de la note par le président</w:t>
      </w:r>
    </w:p>
    <w:p w:rsidR="006829E1" w:rsidRPr="002B75D0" w:rsidRDefault="000F74A0" w:rsidP="002B75D0">
      <w:pPr>
        <w:pStyle w:val="Paragraphedeliste"/>
        <w:numPr>
          <w:ilvl w:val="0"/>
          <w:numId w:val="45"/>
        </w:numPr>
        <w:rPr>
          <w:strike/>
          <w:lang w:val="fr-FR"/>
        </w:rPr>
      </w:pPr>
      <w:r>
        <w:rPr>
          <w:lang w:val="fr-FR"/>
        </w:rPr>
        <w:t>Mentionner</w:t>
      </w:r>
      <w:r w:rsidR="006829E1" w:rsidRPr="002B75D0">
        <w:rPr>
          <w:lang w:val="fr-FR"/>
        </w:rPr>
        <w:t xml:space="preserve"> le lien Facebook / YouTube dans la page de présentation d’un club</w:t>
      </w:r>
    </w:p>
    <w:p w:rsidR="006829E1" w:rsidRPr="002B75D0" w:rsidRDefault="006829E1" w:rsidP="002B75D0">
      <w:pPr>
        <w:pStyle w:val="Paragraphedeliste"/>
        <w:numPr>
          <w:ilvl w:val="0"/>
          <w:numId w:val="45"/>
        </w:numPr>
        <w:rPr>
          <w:strike/>
          <w:lang w:val="fr-FR"/>
        </w:rPr>
      </w:pPr>
      <w:r w:rsidRPr="002B75D0">
        <w:rPr>
          <w:lang w:val="fr-FR"/>
        </w:rPr>
        <w:t xml:space="preserve">Optimiser la consultation sur Smartphone </w:t>
      </w:r>
      <w:r w:rsidR="0031733C" w:rsidRPr="002B75D0">
        <w:rPr>
          <w:lang w:val="fr-FR"/>
        </w:rPr>
        <w:t>(surtout pour de la consultation, peu pour de réelles manipulations)</w:t>
      </w:r>
    </w:p>
    <w:p w:rsidR="00606200" w:rsidRDefault="00606200" w:rsidP="00606200">
      <w:pPr>
        <w:pStyle w:val="Titre2"/>
        <w:rPr>
          <w:lang w:val="fr-FR"/>
        </w:rPr>
      </w:pPr>
      <w:r>
        <w:rPr>
          <w:lang w:val="fr-FR"/>
        </w:rPr>
        <w:t>Définition du projet mnimum requis</w:t>
      </w:r>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2B75D0">
      <w:pPr>
        <w:pStyle w:val="Paragraphedeliste"/>
        <w:numPr>
          <w:ilvl w:val="0"/>
          <w:numId w:val="44"/>
        </w:numPr>
        <w:rPr>
          <w:lang w:val="fr-FR"/>
        </w:rPr>
      </w:pPr>
      <w:r>
        <w:t>I</w:t>
      </w:r>
      <w:r w:rsidR="00BB1D7D">
        <w:t>nterface disponible sur ordinateur</w:t>
      </w:r>
    </w:p>
    <w:p w:rsidR="007D0FCB" w:rsidRPr="002B75D0" w:rsidRDefault="00606200" w:rsidP="002B75D0">
      <w:pPr>
        <w:pStyle w:val="Paragraphedeliste"/>
        <w:numPr>
          <w:ilvl w:val="0"/>
          <w:numId w:val="44"/>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2B75D0">
      <w:pPr>
        <w:pStyle w:val="Paragraphedeliste"/>
        <w:numPr>
          <w:ilvl w:val="0"/>
          <w:numId w:val="44"/>
        </w:numPr>
        <w:rPr>
          <w:lang w:val="fr-FR"/>
        </w:rPr>
      </w:pPr>
      <w:r w:rsidRPr="002B75D0">
        <w:rPr>
          <w:lang w:val="fr-FR"/>
        </w:rPr>
        <w:t>Attribution d’une note à un club</w:t>
      </w:r>
    </w:p>
    <w:p w:rsidR="00606200" w:rsidRPr="002B75D0" w:rsidRDefault="00606200" w:rsidP="002B75D0">
      <w:pPr>
        <w:pStyle w:val="Paragraphedeliste"/>
        <w:numPr>
          <w:ilvl w:val="0"/>
          <w:numId w:val="44"/>
        </w:numPr>
        <w:rPr>
          <w:lang w:val="fr-FR"/>
        </w:rPr>
      </w:pPr>
      <w:r w:rsidRPr="002B75D0">
        <w:rPr>
          <w:lang w:val="fr-FR"/>
        </w:rPr>
        <w:t>Vision succincte des membres pour un président</w:t>
      </w:r>
    </w:p>
    <w:p w:rsidR="007D0FCB" w:rsidRPr="002B75D0" w:rsidRDefault="00606200" w:rsidP="002B75D0">
      <w:pPr>
        <w:pStyle w:val="Paragraphedeliste"/>
        <w:numPr>
          <w:ilvl w:val="0"/>
          <w:numId w:val="44"/>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2B75D0">
      <w:pPr>
        <w:pStyle w:val="Paragraphedeliste"/>
        <w:numPr>
          <w:ilvl w:val="0"/>
          <w:numId w:val="44"/>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r>
        <w:rPr>
          <w:lang w:val="fr-FR"/>
        </w:rPr>
        <w:lastRenderedPageBreak/>
        <w:t>Cahier des charges</w:t>
      </w:r>
    </w:p>
    <w:p w:rsidR="00B11B86" w:rsidRPr="00B11B86" w:rsidRDefault="00B11B86" w:rsidP="008F76A8">
      <w:pPr>
        <w:pStyle w:val="Titre2"/>
      </w:pPr>
      <w:bookmarkStart w:id="19" w:name="_Toc420059870"/>
      <w:r w:rsidRPr="00B11B86">
        <w:t>Entrées</w:t>
      </w:r>
      <w:bookmarkEnd w:id="19"/>
    </w:p>
    <w:p w:rsidR="00B11B86" w:rsidRPr="002B75D0" w:rsidRDefault="00B11B86" w:rsidP="002B75D0">
      <w:pPr>
        <w:pStyle w:val="Paragraphedeliste"/>
        <w:numPr>
          <w:ilvl w:val="0"/>
          <w:numId w:val="43"/>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2B75D0">
      <w:pPr>
        <w:pStyle w:val="Paragraphedeliste"/>
        <w:numPr>
          <w:ilvl w:val="0"/>
          <w:numId w:val="43"/>
        </w:numPr>
        <w:rPr>
          <w:lang w:val="fr-FR"/>
        </w:rPr>
      </w:pPr>
      <w:r w:rsidRPr="002B75D0">
        <w:rPr>
          <w:lang w:val="fr-FR"/>
        </w:rPr>
        <w:t>Etude de l’existant</w:t>
      </w:r>
    </w:p>
    <w:p w:rsidR="00B11B86" w:rsidRPr="002B75D0" w:rsidRDefault="00147218" w:rsidP="002B75D0">
      <w:pPr>
        <w:pStyle w:val="Paragraphedeliste"/>
        <w:numPr>
          <w:ilvl w:val="0"/>
          <w:numId w:val="43"/>
        </w:numPr>
        <w:rPr>
          <w:lang w:val="fr-FR"/>
        </w:rPr>
      </w:pPr>
      <w:r w:rsidRPr="002B75D0">
        <w:rPr>
          <w:lang w:val="fr-FR"/>
        </w:rPr>
        <w:t>Technologies choisies</w:t>
      </w:r>
    </w:p>
    <w:p w:rsidR="00B11B86" w:rsidRPr="00B11B86" w:rsidRDefault="00B11B86" w:rsidP="008F76A8">
      <w:pPr>
        <w:pStyle w:val="Titre2"/>
      </w:pPr>
      <w:r>
        <w:t>Sorties</w:t>
      </w:r>
    </w:p>
    <w:p w:rsidR="00B11B86" w:rsidRPr="002B75D0" w:rsidRDefault="00B11B86" w:rsidP="002B75D0">
      <w:pPr>
        <w:pStyle w:val="Paragraphedeliste"/>
        <w:numPr>
          <w:ilvl w:val="0"/>
          <w:numId w:val="42"/>
        </w:numPr>
        <w:rPr>
          <w:lang w:val="fr-FR"/>
        </w:rPr>
      </w:pPr>
      <w:r w:rsidRPr="002B75D0">
        <w:rPr>
          <w:lang w:val="fr-FR"/>
        </w:rPr>
        <w:t>Réunions officielles avec le client</w:t>
      </w:r>
    </w:p>
    <w:p w:rsidR="00AB7338" w:rsidRPr="002B75D0" w:rsidRDefault="00AB7338" w:rsidP="002B75D0">
      <w:pPr>
        <w:pStyle w:val="Paragraphedeliste"/>
        <w:numPr>
          <w:ilvl w:val="0"/>
          <w:numId w:val="42"/>
        </w:numPr>
        <w:rPr>
          <w:lang w:val="fr-FR"/>
        </w:rPr>
      </w:pPr>
      <w:r w:rsidRPr="002B75D0">
        <w:rPr>
          <w:lang w:val="fr-FR"/>
        </w:rPr>
        <w:t xml:space="preserve">Source du projet disponible sur le site internet GitHub à l’adresse : </w:t>
      </w:r>
      <w:hyperlink r:id="rId16" w:history="1">
        <w:r w:rsidRPr="00B05B73">
          <w:rPr>
            <w:lang w:val="fr-FR"/>
          </w:rPr>
          <w:t>https://github.com/projet-ISEN/projet</w:t>
        </w:r>
      </w:hyperlink>
      <w:r w:rsidRPr="002B75D0">
        <w:rPr>
          <w:lang w:val="fr-FR"/>
        </w:rPr>
        <w:t xml:space="preserve"> </w:t>
      </w:r>
    </w:p>
    <w:p w:rsidR="00AB7338" w:rsidRPr="002B75D0" w:rsidRDefault="00AB7338" w:rsidP="002B75D0">
      <w:pPr>
        <w:pStyle w:val="Paragraphedeliste"/>
        <w:numPr>
          <w:ilvl w:val="0"/>
          <w:numId w:val="42"/>
        </w:numPr>
        <w:rPr>
          <w:lang w:val="fr-FR"/>
        </w:rPr>
      </w:pPr>
      <w:r w:rsidRPr="002B75D0">
        <w:rPr>
          <w:lang w:val="fr-FR"/>
        </w:rPr>
        <w:t>Mise en production du projet sur un serveur interne de l’ISEN Brest</w:t>
      </w:r>
    </w:p>
    <w:p w:rsidR="00B11B86" w:rsidRPr="002B75D0" w:rsidRDefault="00B11B86" w:rsidP="002B75D0">
      <w:pPr>
        <w:pStyle w:val="Paragraphedeliste"/>
        <w:numPr>
          <w:ilvl w:val="0"/>
          <w:numId w:val="42"/>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2B75D0">
      <w:pPr>
        <w:pStyle w:val="Paragraphedeliste"/>
        <w:numPr>
          <w:ilvl w:val="0"/>
          <w:numId w:val="42"/>
        </w:numPr>
        <w:rPr>
          <w:lang w:val="fr-FR"/>
        </w:rPr>
      </w:pPr>
      <w:r w:rsidRPr="002B75D0">
        <w:rPr>
          <w:lang w:val="fr-FR"/>
        </w:rPr>
        <w:t>Rapport de mise en production écrit</w:t>
      </w:r>
    </w:p>
    <w:p w:rsidR="002B0E3B" w:rsidRPr="002B75D0" w:rsidRDefault="002B0E3B" w:rsidP="002B75D0">
      <w:pPr>
        <w:pStyle w:val="Paragraphedeliste"/>
        <w:numPr>
          <w:ilvl w:val="0"/>
          <w:numId w:val="42"/>
        </w:numPr>
        <w:rPr>
          <w:lang w:val="fr-FR"/>
        </w:rPr>
      </w:pPr>
      <w:r w:rsidRPr="002B75D0">
        <w:rPr>
          <w:lang w:val="fr-FR"/>
        </w:rPr>
        <w:t>Manuel d’utilisation écrit</w:t>
      </w:r>
    </w:p>
    <w:p w:rsidR="00B11B86" w:rsidRPr="002B75D0" w:rsidRDefault="00B11B86" w:rsidP="002B75D0">
      <w:pPr>
        <w:pStyle w:val="Paragraphedeliste"/>
        <w:numPr>
          <w:ilvl w:val="0"/>
          <w:numId w:val="42"/>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20" w:name="_Toc420059872"/>
      <w:r w:rsidRPr="00893F9B">
        <w:t>Contraintes</w:t>
      </w:r>
      <w:bookmarkEnd w:id="20"/>
    </w:p>
    <w:p w:rsidR="00893F9B" w:rsidRPr="002B75D0" w:rsidRDefault="00893F9B" w:rsidP="002B75D0">
      <w:pPr>
        <w:pStyle w:val="Paragraphedeliste"/>
        <w:numPr>
          <w:ilvl w:val="0"/>
          <w:numId w:val="41"/>
        </w:numPr>
        <w:rPr>
          <w:lang w:val="fr-FR"/>
        </w:rPr>
      </w:pPr>
      <w:r w:rsidRPr="002B75D0">
        <w:rPr>
          <w:lang w:val="fr-FR"/>
        </w:rPr>
        <w:t>Interfaçage avec le CAS (récupération des informations d’un utilisateur connecté)</w:t>
      </w:r>
    </w:p>
    <w:p w:rsidR="00893F9B" w:rsidRPr="002B75D0" w:rsidRDefault="00893F9B" w:rsidP="002B75D0">
      <w:pPr>
        <w:pStyle w:val="Paragraphedeliste"/>
        <w:numPr>
          <w:ilvl w:val="0"/>
          <w:numId w:val="41"/>
        </w:numPr>
        <w:rPr>
          <w:lang w:val="fr-FR"/>
        </w:rPr>
      </w:pPr>
      <w:r w:rsidRPr="002B75D0">
        <w:rPr>
          <w:lang w:val="fr-FR"/>
        </w:rPr>
        <w:t>Acquisition et configuration d’un sous domaine de isen-bretagne.fr (fourni par l’école)</w:t>
      </w:r>
    </w:p>
    <w:p w:rsidR="00893F9B" w:rsidRPr="002B75D0" w:rsidRDefault="00893F9B" w:rsidP="002B75D0">
      <w:pPr>
        <w:pStyle w:val="Paragraphedeliste"/>
        <w:numPr>
          <w:ilvl w:val="0"/>
          <w:numId w:val="41"/>
        </w:numPr>
        <w:rPr>
          <w:lang w:val="fr-FR"/>
        </w:rPr>
      </w:pPr>
      <w:r w:rsidRPr="002B75D0">
        <w:rPr>
          <w:lang w:val="fr-FR"/>
        </w:rPr>
        <w:t>Un serveur de l’école avec une base de données</w:t>
      </w:r>
    </w:p>
    <w:p w:rsidR="00522EDF" w:rsidRPr="002B75D0" w:rsidRDefault="00522EDF" w:rsidP="002B75D0">
      <w:pPr>
        <w:pStyle w:val="Paragraphedeliste"/>
        <w:numPr>
          <w:ilvl w:val="0"/>
          <w:numId w:val="41"/>
        </w:numPr>
        <w:rPr>
          <w:szCs w:val="24"/>
        </w:rPr>
      </w:pPr>
      <w:r w:rsidRPr="002B75D0">
        <w:rPr>
          <w:szCs w:val="24"/>
        </w:rPr>
        <w:t>Limite de temps</w:t>
      </w:r>
    </w:p>
    <w:p w:rsidR="00522EDF" w:rsidRPr="002B75D0" w:rsidRDefault="00522EDF" w:rsidP="002B75D0">
      <w:pPr>
        <w:pStyle w:val="Paragraphedeliste"/>
        <w:numPr>
          <w:ilvl w:val="0"/>
          <w:numId w:val="41"/>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21" w:name="_Toc420059873"/>
      <w:r w:rsidRPr="008A2FB9">
        <w:t>Risque</w:t>
      </w:r>
      <w:bookmarkEnd w:id="21"/>
      <w:r w:rsidR="008F76A8">
        <w:t>s</w:t>
      </w:r>
    </w:p>
    <w:p w:rsidR="008A2FB9" w:rsidRPr="002B75D0" w:rsidRDefault="008A2FB9" w:rsidP="002B75D0">
      <w:pPr>
        <w:pStyle w:val="Paragraphedeliste"/>
        <w:numPr>
          <w:ilvl w:val="0"/>
          <w:numId w:val="40"/>
        </w:numPr>
        <w:rPr>
          <w:lang w:val="fr-FR"/>
        </w:rPr>
      </w:pPr>
      <w:r w:rsidRPr="002B75D0">
        <w:rPr>
          <w:lang w:val="fr-FR"/>
        </w:rPr>
        <w:t>Retard lors d’une des phases du projet</w:t>
      </w:r>
    </w:p>
    <w:p w:rsidR="008A2FB9" w:rsidRPr="002B75D0" w:rsidRDefault="0093632B" w:rsidP="002B75D0">
      <w:pPr>
        <w:pStyle w:val="Paragraphedeliste"/>
        <w:numPr>
          <w:ilvl w:val="0"/>
          <w:numId w:val="40"/>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r>
        <w:rPr>
          <w:lang w:val="fr-FR"/>
        </w:rPr>
        <w:t>Srtructuration et estimation</w:t>
      </w:r>
    </w:p>
    <w:p w:rsidR="00150096" w:rsidRDefault="00150096" w:rsidP="00150096">
      <w:pPr>
        <w:rPr>
          <w:lang w:val="fr-FR"/>
        </w:rPr>
      </w:pPr>
      <w:r>
        <w:rPr>
          <w:lang w:val="fr-FR"/>
        </w:rPr>
        <w:t xml:space="preserve">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22" w:name="_Toc420059875"/>
      <w:r w:rsidRPr="00365647">
        <w:rPr>
          <w:lang w:val="fr-FR"/>
        </w:rPr>
        <w:t>Planification</w:t>
      </w:r>
      <w:bookmarkEnd w:id="22"/>
      <w:r w:rsidRPr="00365647">
        <w:rPr>
          <w:lang w:val="fr-FR"/>
        </w:rPr>
        <w:t xml:space="preserve"> globale</w:t>
      </w:r>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lastRenderedPageBreak/>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D91720" w:rsidRPr="00AF00E9" w:rsidRDefault="009F1C5E" w:rsidP="00B21F97">
      <w:pPr>
        <w:rPr>
          <w:lang w:val="fr-FR"/>
        </w:rPr>
      </w:pPr>
      <w:r>
        <w:rPr>
          <w:lang w:val="fr-FR"/>
        </w:rPr>
        <w:t xml:space="preserve">Ces réunions ont </w:t>
      </w:r>
      <w:r w:rsidR="00EE2B66">
        <w:rPr>
          <w:lang w:val="fr-FR"/>
        </w:rPr>
        <w:t>permis de remettre en question</w:t>
      </w:r>
      <w:r>
        <w:rPr>
          <w:lang w:val="fr-FR"/>
        </w:rPr>
        <w:t xml:space="preserve"> de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150096" w:rsidRPr="00754C39" w:rsidRDefault="00150096" w:rsidP="00150096">
      <w:pPr>
        <w:pStyle w:val="Titre2"/>
        <w:rPr>
          <w:lang w:val="fr-FR"/>
        </w:rPr>
      </w:pPr>
      <w:r w:rsidRPr="00754C39">
        <w:rPr>
          <w:lang w:val="fr-FR"/>
        </w:rPr>
        <w:t>Definition des étapes du projets</w:t>
      </w:r>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B05B73">
        <w:rPr>
          <w:lang w:val="fr-FR"/>
        </w:rPr>
        <w:t>Durant cette phase</w:t>
      </w:r>
      <w:r w:rsidR="007C3355" w:rsidRPr="00B05B73">
        <w:rPr>
          <w:lang w:val="fr-FR"/>
        </w:rPr>
        <w:t>,</w:t>
      </w:r>
      <w:r w:rsidRPr="00B05B73">
        <w:rPr>
          <w:lang w:val="fr-FR"/>
        </w:rPr>
        <w:t xml:space="preserve"> une étude de l’existant </w:t>
      </w:r>
      <w:r w:rsidR="00C5592F" w:rsidRPr="00B05B73">
        <w:rPr>
          <w:lang w:val="fr-FR"/>
        </w:rPr>
        <w:t>a été</w:t>
      </w:r>
      <w:r w:rsidRPr="00B05B73">
        <w:rPr>
          <w:lang w:val="fr-FR"/>
        </w:rPr>
        <w:t xml:space="preserve"> nécessaire ainsi qu’une </w:t>
      </w:r>
      <w:r w:rsidR="00C5592F" w:rsidRPr="00B05B73">
        <w:rPr>
          <w:lang w:val="fr-FR"/>
        </w:rPr>
        <w:t>analyse</w:t>
      </w:r>
      <w:r w:rsidRPr="00B05B73">
        <w:rPr>
          <w:lang w:val="fr-FR"/>
        </w:rPr>
        <w:t xml:space="preserve"> de la demande</w:t>
      </w:r>
      <w:r w:rsidR="007C3355" w:rsidRPr="00B05B73">
        <w:rPr>
          <w:lang w:val="fr-FR"/>
        </w:rPr>
        <w:t>,</w:t>
      </w:r>
      <w:r w:rsidRPr="00B05B73">
        <w:rPr>
          <w:lang w:val="fr-FR"/>
        </w:rPr>
        <w:t xml:space="preserve"> afin de</w:t>
      </w:r>
      <w:r w:rsidR="00C5592F" w:rsidRPr="00B05B73">
        <w:rPr>
          <w:lang w:val="fr-FR"/>
        </w:rPr>
        <w:t xml:space="preserve"> détourer et</w:t>
      </w:r>
      <w:r w:rsidRPr="00B05B73">
        <w:rPr>
          <w:lang w:val="fr-FR"/>
        </w:rPr>
        <w:t xml:space="preserve"> définir le besoin du client dans sa globalité. </w:t>
      </w:r>
      <w:r w:rsidR="00825508" w:rsidRPr="00B05B73">
        <w:rPr>
          <w:lang w:val="fr-FR"/>
        </w:rPr>
        <w:t>Cette étude présente</w:t>
      </w:r>
      <w:r w:rsidRPr="00B05B73">
        <w:rPr>
          <w:lang w:val="fr-FR"/>
        </w:rPr>
        <w:t xml:space="preserve"> une des</w:t>
      </w:r>
      <w:r w:rsidR="007C3355" w:rsidRPr="00B05B73">
        <w:rPr>
          <w:lang w:val="fr-FR"/>
        </w:rPr>
        <w:t xml:space="preserve">cription </w:t>
      </w:r>
      <w:r w:rsidR="00750FE8" w:rsidRPr="00B05B73">
        <w:rPr>
          <w:lang w:val="fr-FR"/>
        </w:rPr>
        <w:t>du besoin</w:t>
      </w:r>
      <w:r w:rsidR="007C3355" w:rsidRPr="00B05B73">
        <w:rPr>
          <w:lang w:val="fr-FR"/>
        </w:rPr>
        <w:t xml:space="preserve"> et</w:t>
      </w:r>
      <w:r w:rsidRPr="00B05B73">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sidRPr="002846B9">
        <w:rPr>
          <w:szCs w:val="22"/>
          <w:lang w:val="fr-FR"/>
        </w:rPr>
        <w:t xml:space="preserve">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sera effectuée afin de définir les</w:t>
      </w:r>
      <w:r>
        <w:rPr>
          <w:lang w:val="fr-FR"/>
        </w:rPr>
        <w:t xml:space="preserve"> technologies/solutions les plus </w:t>
      </w:r>
      <w:r w:rsidR="00750FE8">
        <w:rPr>
          <w:lang w:val="fr-FR"/>
        </w:rPr>
        <w:t>adaptées à</w:t>
      </w:r>
      <w:r>
        <w:rPr>
          <w:lang w:val="fr-FR"/>
        </w:rPr>
        <w:t xml:space="preserve"> à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Pr="000852A8" w:rsidRDefault="00150096" w:rsidP="00150096">
      <w:pPr>
        <w:rPr>
          <w:lang w:val="fr-FR"/>
        </w:rPr>
      </w:pPr>
      <w:r>
        <w:rPr>
          <w:lang w:val="fr-FR"/>
        </w:rPr>
        <w:t>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devront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lastRenderedPageBreak/>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150096"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une pérennité du projet.</w:t>
      </w:r>
    </w:p>
    <w:p w:rsidR="00365647" w:rsidRPr="009B579B" w:rsidRDefault="00041672" w:rsidP="00150096">
      <w:pPr>
        <w:rPr>
          <w:lang w:val="fr-FR"/>
        </w:rPr>
      </w:pPr>
      <w:r w:rsidRPr="00041672">
        <w:rPr>
          <w:b/>
          <w:bCs/>
          <w:lang w:val="fr-FR"/>
        </w:rPr>
        <w:t xml:space="preserve">Phase 10 : </w:t>
      </w:r>
      <w:r>
        <w:rPr>
          <w:lang w:val="fr-FR"/>
        </w:rPr>
        <w:t>Choix des technologies</w:t>
      </w: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007C3355">
        <w:rPr>
          <w:lang w:val="fr-FR"/>
        </w:rPr>
        <w:t xml:space="preserve"> </w:t>
      </w:r>
      <w:r w:rsidR="00ED7A27">
        <w:rPr>
          <w:lang w:val="fr-FR"/>
        </w:rPr>
        <w:t>du projet</w:t>
      </w:r>
      <w:r w:rsidR="00ED7A27" w:rsidRPr="00754C39">
        <w:rPr>
          <w:lang w:val="fr-FR"/>
        </w:rPr>
        <w:t xml:space="preserve"> effectué</w:t>
      </w:r>
      <w:r w:rsidRPr="00754C39">
        <w:rPr>
          <w:lang w:val="fr-FR"/>
        </w:rPr>
        <w:t xml:space="preserve">, il est impératif de </w:t>
      </w:r>
      <w:r w:rsidR="003B0E40">
        <w:rPr>
          <w:lang w:val="fr-FR"/>
        </w:rPr>
        <w:t xml:space="preserve">réaliser </w:t>
      </w:r>
      <w:r w:rsidRPr="00754C39">
        <w:rPr>
          <w:lang w:val="fr-FR"/>
        </w:rPr>
        <w:t xml:space="preserve">la </w:t>
      </w:r>
      <w:r w:rsidR="00041672">
        <w:rPr>
          <w:lang w:val="fr-FR"/>
        </w:rPr>
        <w:t>sélection</w:t>
      </w:r>
      <w:r w:rsidRPr="00754C39">
        <w:rPr>
          <w:lang w:val="fr-FR"/>
        </w:rPr>
        <w:t xml:space="preserve">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r w:rsidRPr="00F54C2A">
        <w:rPr>
          <w:lang w:val="fr-FR"/>
        </w:rPr>
        <w:t>Coût estimé</w:t>
      </w:r>
    </w:p>
    <w:p w:rsidR="00150096"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sidR="00025DFB">
        <w:rPr>
          <w:lang w:val="fr-FR"/>
        </w:rPr>
        <w:br/>
      </w:r>
      <w:r>
        <w:rPr>
          <w:lang w:val="fr-FR"/>
        </w:rPr>
        <w:t>L’environnement de développement se fera sur nos machines</w:t>
      </w:r>
      <w:r w:rsidR="00025DFB">
        <w:rPr>
          <w:lang w:val="fr-FR"/>
        </w:rPr>
        <w:br/>
      </w: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23" w:name="_Toc420059874"/>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23"/>
    </w:p>
    <w:p w:rsidR="00AD15AB" w:rsidRPr="00AD15AB" w:rsidRDefault="00AD15AB" w:rsidP="00AD15AB">
      <w:pPr>
        <w:rPr>
          <w:lang w:val="fr-FR"/>
        </w:rPr>
      </w:pPr>
    </w:p>
    <w:p w:rsidR="007F2295" w:rsidRDefault="007F2295" w:rsidP="007F2295">
      <w:pPr>
        <w:pStyle w:val="Titre3"/>
        <w:rPr>
          <w:lang w:val="fr-FR"/>
        </w:rPr>
      </w:pPr>
      <w:r>
        <w:rPr>
          <w:lang w:val="fr-FR"/>
        </w:rPr>
        <w:t>Logiciels</w:t>
      </w:r>
    </w:p>
    <w:p w:rsidR="004109FE" w:rsidRPr="00F34202" w:rsidRDefault="00FF7E9C" w:rsidP="007D2125">
      <w:pPr>
        <w:rPr>
          <w:lang w:val="fr-FR"/>
        </w:rPr>
      </w:pPr>
      <w:r w:rsidRPr="00040E4B">
        <w:rPr>
          <w:noProof/>
          <w:lang w:val="fr-FR" w:eastAsia="fr-FR"/>
        </w:rPr>
        <mc:AlternateContent>
          <mc:Choice Requires="wpg">
            <w:drawing>
              <wp:anchor distT="0" distB="0" distL="114300" distR="114300" simplePos="0" relativeHeight="251729920" behindDoc="0" locked="0" layoutInCell="1" allowOverlap="1" wp14:anchorId="35AD8819" wp14:editId="5D4AE712">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9247C1" w:rsidRPr="00242F94" w:rsidRDefault="009247C1" w:rsidP="00566269">
                              <w:pPr>
                                <w:pStyle w:val="Lgende"/>
                                <w:jc w:val="center"/>
                                <w:rPr>
                                  <w:color w:val="595959" w:themeColor="text1" w:themeTint="A6"/>
                                </w:rPr>
                              </w:pPr>
                              <w:bookmarkStart w:id="24"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AD8819"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9247C1" w:rsidRPr="00242F94" w:rsidRDefault="009247C1" w:rsidP="00566269">
                        <w:pPr>
                          <w:pStyle w:val="Lgende"/>
                          <w:jc w:val="center"/>
                          <w:rPr>
                            <w:color w:val="595959" w:themeColor="text1" w:themeTint="A6"/>
                          </w:rPr>
                        </w:pPr>
                        <w:bookmarkStart w:id="25"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25"/>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w:t>
      </w:r>
      <w:r w:rsidR="00D50CF2">
        <w:rPr>
          <w:lang w:val="fr-FR"/>
        </w:rPr>
        <w:t xml:space="preserve"> les</w:t>
      </w:r>
      <w:r w:rsidR="00F34202"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00F34202"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6064" behindDoc="0" locked="0" layoutInCell="1" allowOverlap="1" wp14:anchorId="1D8F7C07" wp14:editId="2495CDE5">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9247C1" w:rsidRPr="005F3696" w:rsidRDefault="009247C1" w:rsidP="00566269">
                              <w:pPr>
                                <w:pStyle w:val="Lgende"/>
                                <w:jc w:val="center"/>
                              </w:pPr>
                              <w:bookmarkStart w:id="26"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8F7C07"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9247C1" w:rsidRPr="005F3696" w:rsidRDefault="009247C1" w:rsidP="00566269">
                        <w:pPr>
                          <w:pStyle w:val="Lgende"/>
                          <w:jc w:val="center"/>
                        </w:pPr>
                        <w:bookmarkStart w:id="27"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27"/>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xml:space="preserve">. Manipuler, </w:t>
      </w:r>
      <w:r w:rsidRPr="00027516">
        <w:rPr>
          <w:lang w:val="fr-FR"/>
        </w:rPr>
        <w:lastRenderedPageBreak/>
        <w:t>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22088A42" wp14:editId="3CACC511">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9247C1" w:rsidRPr="00FD51FD" w:rsidRDefault="009247C1" w:rsidP="00566269">
                              <w:pPr>
                                <w:pStyle w:val="Lgende"/>
                                <w:jc w:val="center"/>
                                <w:rPr>
                                  <w:noProof/>
                                  <w:color w:val="595959" w:themeColor="text1" w:themeTint="A6"/>
                                </w:rPr>
                              </w:pPr>
                              <w:bookmarkStart w:id="28"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088A42"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9247C1" w:rsidRPr="00FD51FD" w:rsidRDefault="009247C1" w:rsidP="00566269">
                        <w:pPr>
                          <w:pStyle w:val="Lgende"/>
                          <w:jc w:val="center"/>
                          <w:rPr>
                            <w:noProof/>
                            <w:color w:val="595959" w:themeColor="text1" w:themeTint="A6"/>
                          </w:rPr>
                        </w:pPr>
                        <w:bookmarkStart w:id="29"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29"/>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3966F4"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14:anchorId="4B10F4C4" wp14:editId="648AEA01">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9247C1" w:rsidRPr="00A74798" w:rsidRDefault="009247C1" w:rsidP="004241FA">
                              <w:pPr>
                                <w:pStyle w:val="Lgende"/>
                                <w:jc w:val="center"/>
                                <w:rPr>
                                  <w:noProof/>
                                  <w:color w:val="595959" w:themeColor="text1" w:themeTint="A6"/>
                                </w:rPr>
                              </w:pPr>
                              <w:bookmarkStart w:id="30"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10F4C4"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9247C1" w:rsidRPr="00A74798" w:rsidRDefault="009247C1" w:rsidP="004241FA">
                        <w:pPr>
                          <w:pStyle w:val="Lgende"/>
                          <w:jc w:val="center"/>
                          <w:rPr>
                            <w:noProof/>
                            <w:color w:val="595959" w:themeColor="text1" w:themeTint="A6"/>
                          </w:rPr>
                        </w:pPr>
                        <w:bookmarkStart w:id="31"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31"/>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14:anchorId="40400A4B" wp14:editId="73D7C898">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9247C1" w:rsidRPr="005A0A9D" w:rsidRDefault="009247C1" w:rsidP="003D3256">
                              <w:pPr>
                                <w:pStyle w:val="Lgende"/>
                                <w:jc w:val="center"/>
                                <w:rPr>
                                  <w:noProof/>
                                  <w:color w:val="595959" w:themeColor="text1" w:themeTint="A6"/>
                                </w:rPr>
                              </w:pPr>
                              <w:bookmarkStart w:id="32"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400A4B"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9247C1" w:rsidRPr="005A0A9D" w:rsidRDefault="009247C1" w:rsidP="003D3256">
                        <w:pPr>
                          <w:pStyle w:val="Lgende"/>
                          <w:jc w:val="center"/>
                          <w:rPr>
                            <w:noProof/>
                            <w:color w:val="595959" w:themeColor="text1" w:themeTint="A6"/>
                          </w:rPr>
                        </w:pPr>
                        <w:bookmarkStart w:id="33"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33"/>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lastRenderedPageBreak/>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14:anchorId="383757E5" wp14:editId="3E33BC97">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9247C1" w:rsidRPr="00D22ABE" w:rsidRDefault="009247C1" w:rsidP="00566269">
                              <w:pPr>
                                <w:pStyle w:val="Lgende"/>
                                <w:jc w:val="center"/>
                                <w:rPr>
                                  <w:noProof/>
                                  <w:color w:val="595959" w:themeColor="text1" w:themeTint="A6"/>
                                </w:rPr>
                              </w:pPr>
                              <w:bookmarkStart w:id="34"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3757E5"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9247C1" w:rsidRPr="00D22ABE" w:rsidRDefault="009247C1" w:rsidP="00566269">
                        <w:pPr>
                          <w:pStyle w:val="Lgende"/>
                          <w:jc w:val="center"/>
                          <w:rPr>
                            <w:noProof/>
                            <w:color w:val="595959" w:themeColor="text1" w:themeTint="A6"/>
                          </w:rPr>
                        </w:pPr>
                        <w:bookmarkStart w:id="35"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35"/>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9136" behindDoc="0" locked="0" layoutInCell="1" allowOverlap="1" wp14:anchorId="61D6C2DF" wp14:editId="06FED2EF">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9247C1" w:rsidRPr="00C44D95" w:rsidRDefault="009247C1" w:rsidP="00566269">
                              <w:pPr>
                                <w:pStyle w:val="Lgende"/>
                                <w:jc w:val="center"/>
                                <w:rPr>
                                  <w:noProof/>
                                  <w:color w:val="595959" w:themeColor="text1" w:themeTint="A6"/>
                                </w:rPr>
                              </w:pPr>
                              <w:bookmarkStart w:id="36"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D6C2DF" id="Groupe 417" o:spid="_x0000_s1107" style="position:absolute;left:0;text-align:left;margin-left:-3.9pt;margin-top:5.4pt;width:79.05pt;height:83.95pt;z-index:251739136;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9247C1" w:rsidRPr="00C44D95" w:rsidRDefault="009247C1" w:rsidP="00566269">
                        <w:pPr>
                          <w:pStyle w:val="Lgende"/>
                          <w:jc w:val="center"/>
                          <w:rPr>
                            <w:noProof/>
                            <w:color w:val="595959" w:themeColor="text1" w:themeTint="A6"/>
                          </w:rPr>
                        </w:pPr>
                        <w:bookmarkStart w:id="37"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37"/>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mc:AlternateContent>
          <mc:Choice Requires="wpg">
            <w:drawing>
              <wp:anchor distT="0" distB="0" distL="114300" distR="114300" simplePos="0" relativeHeight="251742208" behindDoc="0" locked="0" layoutInCell="1" allowOverlap="1" wp14:anchorId="78EEE034" wp14:editId="7F1C32BB">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9247C1" w:rsidRPr="005C47E4" w:rsidRDefault="009247C1"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EEE034" id="Groupe 418" o:spid="_x0000_s1110" style="position:absolute;left:0;text-align:left;margin-left:0;margin-top:.75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9247C1" w:rsidRPr="005C47E4" w:rsidRDefault="009247C1"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8352" behindDoc="0" locked="0" layoutInCell="1" allowOverlap="1" wp14:anchorId="77D33C45" wp14:editId="7DBC2B82">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9247C1" w:rsidRPr="0009142D" w:rsidRDefault="009247C1"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D33C45"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9247C1" w:rsidRPr="0009142D" w:rsidRDefault="009247C1"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B05B73">
        <w:rPr>
          <w:lang w:val="fr-FR"/>
        </w:rPr>
        <w:t>Node est une technologie nécessaire à la bonne exécution de npm et Bower permett</w:t>
      </w:r>
      <w:r w:rsidR="00E83B0F" w:rsidRPr="00B05B73">
        <w:rPr>
          <w:lang w:val="fr-FR"/>
        </w:rPr>
        <w:t xml:space="preserve">ant d’inclure des librairies. Cette inclusion est simple, optimisée, automatisée et permet de ne pas encombrer le dépôt Git. </w:t>
      </w:r>
      <w:r w:rsidRPr="00B05B73">
        <w:rPr>
          <w:lang w:val="fr-FR"/>
        </w:rPr>
        <w:t>L</w:t>
      </w:r>
      <w:r w:rsidR="00E83B0F" w:rsidRPr="00B05B73">
        <w:rPr>
          <w:lang w:val="fr-FR"/>
        </w:rPr>
        <w:t>’utilisation d’un tel « package manager </w:t>
      </w:r>
      <w:r w:rsidR="00EF6419" w:rsidRPr="009A70E9">
        <w:footnoteReference w:id="5"/>
      </w:r>
      <w:r w:rsidR="00E83B0F" w:rsidRPr="00B05B73">
        <w:rPr>
          <w:lang w:val="fr-FR"/>
        </w:rPr>
        <w:t>» permet une gestion plus fine et effic</w:t>
      </w:r>
      <w:r w:rsidR="00EF6419" w:rsidRPr="00B05B73">
        <w:rPr>
          <w:lang w:val="fr-FR"/>
        </w:rPr>
        <w:t>ace des versions de librairies.</w:t>
      </w:r>
      <w:r w:rsidR="006640C5" w:rsidRPr="00B05B73">
        <w:rPr>
          <w:lang w:val="fr-FR"/>
        </w:rPr>
        <w:t xml:space="preserve"> </w:t>
      </w:r>
      <w:r w:rsidRPr="00B05B73">
        <w:rPr>
          <w:lang w:val="fr-FR"/>
        </w:rPr>
        <w:t>Les</w:t>
      </w:r>
      <w:r w:rsidR="006640C5" w:rsidRPr="00B05B73">
        <w:rPr>
          <w:lang w:val="fr-FR"/>
        </w:rPr>
        <w:t xml:space="preserve"> modules tels que npm et Bower </w:t>
      </w:r>
      <w:r w:rsidR="004965C7" w:rsidRPr="00B05B73">
        <w:rPr>
          <w:lang w:val="fr-FR"/>
        </w:rPr>
        <w:t>facilite</w:t>
      </w:r>
      <w:r w:rsidRPr="00B05B73">
        <w:rPr>
          <w:lang w:val="fr-FR"/>
        </w:rPr>
        <w:t>nt</w:t>
      </w:r>
      <w:r w:rsidR="00E14517" w:rsidRPr="00B05B73">
        <w:rPr>
          <w:lang w:val="fr-FR"/>
        </w:rPr>
        <w:t xml:space="preserve"> la mise en production (</w:t>
      </w:r>
      <w:r w:rsidRPr="00B05B73">
        <w:rPr>
          <w:lang w:val="fr-FR"/>
        </w:rPr>
        <w:t xml:space="preserve">seulement </w:t>
      </w:r>
      <w:r w:rsidR="00955098" w:rsidRPr="00B05B73">
        <w:rPr>
          <w:lang w:val="fr-FR"/>
        </w:rPr>
        <w:t>trois</w:t>
      </w:r>
      <w:r w:rsidR="006640C5" w:rsidRPr="00B05B73">
        <w:rPr>
          <w:lang w:val="fr-FR"/>
        </w:rPr>
        <w:t xml:space="preserve"> commandes pour installer toutes les librairies nécessaires</w:t>
      </w:r>
      <w:r w:rsidR="00E14517" w:rsidRPr="00B05B73">
        <w:rPr>
          <w:lang w:val="fr-FR"/>
        </w:rPr>
        <w:t>)</w:t>
      </w:r>
      <w:r w:rsidR="00E90E80" w:rsidRPr="00B05B73">
        <w:rPr>
          <w:lang w:val="fr-FR"/>
        </w:rPr>
        <w:t>.</w:t>
      </w:r>
      <w:r w:rsidR="006640C5" w:rsidRPr="00B05B73">
        <w:rPr>
          <w:lang w:val="fr-FR"/>
        </w:rPr>
        <w:t xml:space="preserve"> </w:t>
      </w:r>
      <w:r w:rsidR="00E90E80" w:rsidRPr="00B05B73">
        <w:rPr>
          <w:lang w:val="fr-FR"/>
        </w:rPr>
        <w:t>En outre,</w:t>
      </w:r>
      <w:r w:rsidR="00660D2E" w:rsidRPr="00B05B73">
        <w:rPr>
          <w:lang w:val="fr-FR"/>
        </w:rPr>
        <w:t xml:space="preserve"> ces</w:t>
      </w:r>
      <w:r w:rsidR="006640C5" w:rsidRPr="00B05B73">
        <w:rPr>
          <w:lang w:val="fr-FR"/>
        </w:rPr>
        <w:t xml:space="preserve"> modules permettent de gérer les dépendances</w:t>
      </w:r>
      <w:r w:rsidRPr="00B05B73">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5280" behindDoc="0" locked="0" layoutInCell="1" allowOverlap="1" wp14:anchorId="36DE1197" wp14:editId="00558EF9">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9247C1" w:rsidRPr="002516B2" w:rsidRDefault="009247C1" w:rsidP="00566269">
                              <w:pPr>
                                <w:pStyle w:val="Lgende"/>
                                <w:jc w:val="center"/>
                                <w:rPr>
                                  <w:noProof/>
                                  <w:color w:val="595959" w:themeColor="text1" w:themeTint="A6"/>
                                </w:rPr>
                              </w:pPr>
                              <w:bookmarkStart w:id="38"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6DE1197" id="Groupe 420" o:spid="_x0000_s1116"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39"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9247C1" w:rsidRPr="002516B2" w:rsidRDefault="009247C1" w:rsidP="00566269">
                        <w:pPr>
                          <w:pStyle w:val="Lgende"/>
                          <w:jc w:val="center"/>
                          <w:rPr>
                            <w:noProof/>
                            <w:color w:val="595959" w:themeColor="text1" w:themeTint="A6"/>
                          </w:rPr>
                        </w:pPr>
                        <w:bookmarkStart w:id="39"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39"/>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3408" behindDoc="0" locked="0" layoutInCell="1" allowOverlap="1" wp14:anchorId="6D5A9403" wp14:editId="46ED21B7">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9247C1" w:rsidRPr="00472969" w:rsidRDefault="009247C1" w:rsidP="00AF00E9">
                              <w:pPr>
                                <w:pStyle w:val="Lgende"/>
                                <w:jc w:val="center"/>
                                <w:rPr>
                                  <w:noProof/>
                                  <w:color w:val="595959" w:themeColor="text1" w:themeTint="A6"/>
                                </w:rPr>
                              </w:pPr>
                              <w:bookmarkStart w:id="40"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D5A9403" id="Groupe 421" o:spid="_x0000_s1119" style="position:absolute;left:0;text-align:left;margin-left:20.8pt;margin-top:.6pt;width:1in;height:82.5pt;z-index:251793408;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1"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9247C1" w:rsidRPr="00472969" w:rsidRDefault="009247C1" w:rsidP="00AF00E9">
                        <w:pPr>
                          <w:pStyle w:val="Lgende"/>
                          <w:jc w:val="center"/>
                          <w:rPr>
                            <w:noProof/>
                            <w:color w:val="595959" w:themeColor="text1" w:themeTint="A6"/>
                          </w:rPr>
                        </w:pPr>
                        <w:bookmarkStart w:id="41"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41"/>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lastRenderedPageBreak/>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14:anchorId="12333DA1" wp14:editId="52CFFC4A">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9247C1" w:rsidRPr="002F7D98" w:rsidRDefault="009247C1" w:rsidP="00F63ADB">
                              <w:pPr>
                                <w:pStyle w:val="Lgende"/>
                                <w:jc w:val="center"/>
                                <w:rPr>
                                  <w:noProof/>
                                  <w:color w:val="595959" w:themeColor="text1" w:themeTint="A6"/>
                                </w:rPr>
                              </w:pPr>
                              <w:bookmarkStart w:id="42"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333DA1"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9247C1" w:rsidRPr="002F7D98" w:rsidRDefault="009247C1" w:rsidP="00F63ADB">
                        <w:pPr>
                          <w:pStyle w:val="Lgende"/>
                          <w:jc w:val="center"/>
                          <w:rPr>
                            <w:noProof/>
                            <w:color w:val="595959" w:themeColor="text1" w:themeTint="A6"/>
                          </w:rPr>
                        </w:pPr>
                        <w:bookmarkStart w:id="43"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43"/>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14:anchorId="100E8292" wp14:editId="17B3CCCB">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9247C1" w:rsidRPr="00ED5B10" w:rsidRDefault="009247C1" w:rsidP="00F63ADB">
                              <w:pPr>
                                <w:pStyle w:val="Lgende"/>
                                <w:jc w:val="center"/>
                                <w:rPr>
                                  <w:noProof/>
                                  <w:color w:val="595959" w:themeColor="text1" w:themeTint="A6"/>
                                </w:rPr>
                              </w:pPr>
                              <w:bookmarkStart w:id="44"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0E8292"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9247C1" w:rsidRPr="00ED5B10" w:rsidRDefault="009247C1" w:rsidP="00F63ADB">
                        <w:pPr>
                          <w:pStyle w:val="Lgende"/>
                          <w:jc w:val="center"/>
                          <w:rPr>
                            <w:noProof/>
                            <w:color w:val="595959" w:themeColor="text1" w:themeTint="A6"/>
                          </w:rPr>
                        </w:pPr>
                        <w:bookmarkStart w:id="45"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45"/>
                      </w:p>
                    </w:txbxContent>
                  </v:textbox>
                </v:shape>
                <w10:wrap type="square"/>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14:anchorId="67C45299" wp14:editId="71A1A307">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9247C1" w:rsidRPr="000E6695" w:rsidRDefault="009247C1" w:rsidP="000B1FBF">
                              <w:pPr>
                                <w:pStyle w:val="Lgende"/>
                                <w:jc w:val="center"/>
                                <w:rPr>
                                  <w:noProof/>
                                  <w:color w:val="595959" w:themeColor="text1" w:themeTint="A6"/>
                                </w:rPr>
                              </w:pPr>
                              <w:bookmarkStart w:id="46"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C45299" id="Groupe 424" o:spid="_x0000_s1128" style="position:absolute;left:0;text-align:left;margin-left:1.2pt;margin-top:42.95pt;width:1in;height:79.8pt;z-index:251777024;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9247C1" w:rsidRPr="000E6695" w:rsidRDefault="009247C1" w:rsidP="000B1FBF">
                        <w:pPr>
                          <w:pStyle w:val="Lgende"/>
                          <w:jc w:val="center"/>
                          <w:rPr>
                            <w:noProof/>
                            <w:color w:val="595959" w:themeColor="text1" w:themeTint="A6"/>
                          </w:rPr>
                        </w:pPr>
                        <w:bookmarkStart w:id="47"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47"/>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en moins)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14:anchorId="60F82F83" wp14:editId="2C43AB0E">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9247C1" w:rsidRPr="00A629EE" w:rsidRDefault="009247C1" w:rsidP="00DD214B">
                              <w:pPr>
                                <w:pStyle w:val="Lgende"/>
                                <w:rPr>
                                  <w:noProof/>
                                  <w:color w:val="595959" w:themeColor="text1" w:themeTint="A6"/>
                                </w:rPr>
                              </w:pPr>
                              <w:bookmarkStart w:id="48"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82F83"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9247C1" w:rsidRPr="00A629EE" w:rsidRDefault="009247C1" w:rsidP="00DD214B">
                        <w:pPr>
                          <w:pStyle w:val="Lgende"/>
                          <w:rPr>
                            <w:noProof/>
                            <w:color w:val="595959" w:themeColor="text1" w:themeTint="A6"/>
                          </w:rPr>
                        </w:pPr>
                        <w:bookmarkStart w:id="49"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49"/>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3B05F23B" wp14:editId="6E2A9979">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9247C1" w:rsidRPr="00D8464E" w:rsidRDefault="009247C1" w:rsidP="00DD214B">
                              <w:pPr>
                                <w:pStyle w:val="Lgende"/>
                                <w:jc w:val="center"/>
                                <w:rPr>
                                  <w:noProof/>
                                  <w:color w:val="595959" w:themeColor="text1" w:themeTint="A6"/>
                                </w:rPr>
                              </w:pPr>
                              <w:bookmarkStart w:id="50"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05F23B"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9247C1" w:rsidRPr="00D8464E" w:rsidRDefault="009247C1" w:rsidP="00DD214B">
                        <w:pPr>
                          <w:pStyle w:val="Lgende"/>
                          <w:jc w:val="center"/>
                          <w:rPr>
                            <w:noProof/>
                            <w:color w:val="595959" w:themeColor="text1" w:themeTint="A6"/>
                          </w:rPr>
                        </w:pPr>
                        <w:bookmarkStart w:id="51"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51"/>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734EA134" wp14:editId="2A8B379C">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9247C1" w:rsidRPr="00923609" w:rsidRDefault="009247C1" w:rsidP="00DD214B">
                              <w:pPr>
                                <w:pStyle w:val="Lgende"/>
                                <w:jc w:val="center"/>
                                <w:rPr>
                                  <w:noProof/>
                                  <w:color w:val="595959" w:themeColor="text1" w:themeTint="A6"/>
                                </w:rPr>
                              </w:pPr>
                              <w:bookmarkStart w:id="52"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4EA134"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9247C1" w:rsidRPr="00923609" w:rsidRDefault="009247C1" w:rsidP="00DD214B">
                        <w:pPr>
                          <w:pStyle w:val="Lgende"/>
                          <w:jc w:val="center"/>
                          <w:rPr>
                            <w:noProof/>
                            <w:color w:val="595959" w:themeColor="text1" w:themeTint="A6"/>
                          </w:rPr>
                        </w:pPr>
                        <w:bookmarkStart w:id="53"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53"/>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754C39">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B11B86" w:rsidRDefault="00C976BF" w:rsidP="00C976BF">
      <w:pPr>
        <w:pStyle w:val="Titre1"/>
        <w:rPr>
          <w:lang w:val="fr-FR"/>
        </w:rPr>
      </w:pPr>
      <w:r w:rsidRPr="00C976BF">
        <w:rPr>
          <w:lang w:val="fr-FR"/>
        </w:rPr>
        <w:lastRenderedPageBreak/>
        <w:t>Méthodologie</w:t>
      </w:r>
    </w:p>
    <w:p w:rsidR="0045643C" w:rsidRDefault="002B6C94" w:rsidP="002B6C94">
      <w:pPr>
        <w:pStyle w:val="Titre2"/>
        <w:rPr>
          <w:lang w:val="fr-FR"/>
        </w:rPr>
      </w:pPr>
      <w:r w:rsidRPr="0045643C">
        <w:rPr>
          <w:lang w:val="fr-FR"/>
        </w:rPr>
        <w:t>Méthode</w:t>
      </w:r>
      <w:r w:rsidR="0045643C" w:rsidRPr="0045643C">
        <w:rPr>
          <w:lang w:val="fr-FR"/>
        </w:rPr>
        <w:t xml:space="preserve"> agile</w:t>
      </w:r>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765F66">
        <w:rPr>
          <w:lang w:val="fr-FR"/>
        </w:rPr>
        <w:t xml:space="preserve"> et par conséquent d’une potentielle prise de retard sur le projet.</w:t>
      </w:r>
    </w:p>
    <w:p w:rsidR="003732AD" w:rsidRDefault="00EE0940" w:rsidP="00EE0940">
      <w:pPr>
        <w:rPr>
          <w:lang w:val="fr-FR"/>
        </w:rPr>
      </w:pPr>
      <w:r>
        <w:rPr>
          <w:lang w:val="fr-FR"/>
        </w:rPr>
        <w:t>Au travers des réunions hebdomadaires, la méthode Agile a permis au client de l’impliquer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demande de modification était 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w:t>
      </w:r>
      <w:r w:rsidR="00453448">
        <w:rPr>
          <w:lang w:val="fr-FR"/>
        </w:rPr>
        <w:t xml:space="preserve"> de priorité</w:t>
      </w:r>
      <w:r>
        <w:rPr>
          <w:lang w:val="fr-FR"/>
        </w:rPr>
        <w:t xml:space="preserve"> d’urgence des tâches ainsi que 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r>
        <w:rPr>
          <w:lang w:val="fr-FR"/>
        </w:rPr>
        <w:t>Outil de gestion</w:t>
      </w:r>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Pr="00E24AE9">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B05B73">
      <w:pPr>
        <w:pStyle w:val="Titre1"/>
        <w:rPr>
          <w:lang w:val="fr-FR"/>
        </w:rPr>
      </w:pPr>
      <w:bookmarkStart w:id="54" w:name="_Toc420059876"/>
      <w:r w:rsidRPr="00F54C2A">
        <w:rPr>
          <w:lang w:val="fr-FR"/>
        </w:rPr>
        <w:lastRenderedPageBreak/>
        <w:t>Développement technique</w:t>
      </w:r>
      <w:bookmarkEnd w:id="54"/>
    </w:p>
    <w:p w:rsidR="008D5E7F" w:rsidRPr="008870B7" w:rsidRDefault="008D5E7F" w:rsidP="008D5E7F">
      <w:pPr>
        <w:pStyle w:val="Titre2"/>
        <w:rPr>
          <w:lang w:val="fr-FR"/>
        </w:rPr>
      </w:pPr>
      <w:bookmarkStart w:id="55" w:name="_Toc420059877"/>
      <w:r w:rsidRPr="008870B7">
        <w:rPr>
          <w:lang w:val="fr-FR"/>
        </w:rPr>
        <w:t>Démarche du projet</w:t>
      </w:r>
      <w:bookmarkEnd w:id="55"/>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frontières et les limites à </w:t>
      </w:r>
      <w:r w:rsidR="00E7736F">
        <w:rPr>
          <w:lang w:val="fr-FR"/>
        </w:rPr>
        <w:t>se</w:t>
      </w:r>
      <w:r>
        <w:rPr>
          <w:lang w:val="fr-FR"/>
        </w:rPr>
        <w:t xml:space="preserve"> fixer durant ce projet.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parties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r>
        <w:rPr>
          <w:lang w:val="fr-FR"/>
        </w:rPr>
        <w:t>Conception de la base de don</w:t>
      </w:r>
      <w:r w:rsidR="00125D8A">
        <w:rPr>
          <w:lang w:val="fr-FR"/>
        </w:rPr>
        <w:t>n</w:t>
      </w:r>
      <w:r>
        <w:rPr>
          <w:lang w:val="fr-FR"/>
        </w:rPr>
        <w:t>ées</w:t>
      </w:r>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903171">
        <w:rPr>
          <w:lang w:val="fr-FR"/>
        </w:rPr>
        <w:t>s</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r>
        <w:rPr>
          <w:lang w:val="fr-FR" w:eastAsia="fr-FR"/>
        </w:rPr>
        <w:t>Mise en place d’une architecture</w: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8528" behindDoc="0" locked="0" layoutInCell="1" allowOverlap="1" wp14:anchorId="39E12EEB" wp14:editId="0ED1BFA5">
                <wp:simplePos x="0" y="0"/>
                <wp:positionH relativeFrom="column">
                  <wp:posOffset>3090792</wp:posOffset>
                </wp:positionH>
                <wp:positionV relativeFrom="paragraph">
                  <wp:posOffset>39223</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394A3E" id="Rectangle 253" o:spid="_x0000_s1026" style="position:absolute;margin-left:243.35pt;margin-top:3.1pt;width:280.5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801600" behindDoc="0" locked="0" layoutInCell="1" allowOverlap="1" wp14:anchorId="1FB1E15A" wp14:editId="061F0D52">
                <wp:simplePos x="0" y="0"/>
                <wp:positionH relativeFrom="column">
                  <wp:posOffset>-320990</wp:posOffset>
                </wp:positionH>
                <wp:positionV relativeFrom="paragraph">
                  <wp:posOffset>46561</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9247C1" w:rsidRPr="008C68D4" w:rsidRDefault="009247C1"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1E15A" id="Zone de texte 320" o:spid="_x0000_s1140" type="#_x0000_t202" style="position:absolute;left:0;text-align:left;margin-left:-25.25pt;margin-top:3.65pt;width:60.05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" filled="f" stroked="f" strokeweight=".5pt">
                <v:textbox>
                  <w:txbxContent>
                    <w:p w:rsidR="009247C1" w:rsidRPr="008C68D4" w:rsidRDefault="009247C1"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9552" behindDoc="0" locked="0" layoutInCell="1" allowOverlap="1" wp14:anchorId="704EAB2C" wp14:editId="1509B385">
                <wp:simplePos x="0" y="0"/>
                <wp:positionH relativeFrom="column">
                  <wp:posOffset>-318388</wp:posOffset>
                </wp:positionH>
                <wp:positionV relativeFrom="paragraph">
                  <wp:posOffset>39223</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B9B5B" id="Rectangle 254" o:spid="_x0000_s1026" style="position:absolute;margin-left:-25.05pt;margin-top:3.1pt;width:223.9pt;height:221.9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" filled="f" strokecolor="#bfbfbf [2412]" strokeweight="1pt"/>
            </w:pict>
          </mc:Fallback>
        </mc:AlternateContent>
      </w:r>
      <w:r>
        <w:rPr>
          <w:noProof/>
          <w:lang w:val="fr-FR" w:eastAsia="fr-FR"/>
        </w:rPr>
        <mc:AlternateContent>
          <mc:Choice Requires="wps">
            <w:drawing>
              <wp:anchor distT="0" distB="0" distL="114300" distR="114300" simplePos="0" relativeHeight="251800576" behindDoc="0" locked="0" layoutInCell="1" allowOverlap="1" wp14:anchorId="3038A499" wp14:editId="080F4CAA">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9247C1" w:rsidRPr="008C68D4" w:rsidRDefault="009247C1"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8A499" id="Zone de texte 255" o:spid="_x0000_s1141" type="#_x0000_t202" style="position:absolute;left:0;text-align:left;margin-left:245.8pt;margin-top:3.3pt;width:53.75pt;height:20.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" filled="f" stroked="f" strokeweight=".5pt">
                <v:textbox>
                  <w:txbxContent>
                    <w:p w:rsidR="009247C1" w:rsidRPr="008C68D4" w:rsidRDefault="009247C1" w:rsidP="0016262B">
                      <w:pPr>
                        <w:rPr>
                          <w:lang w:val="fr-FR"/>
                        </w:rPr>
                      </w:pPr>
                      <w:r>
                        <w:rPr>
                          <w:lang w:val="fr-FR"/>
                        </w:rPr>
                        <w:t>API</w:t>
                      </w:r>
                    </w:p>
                  </w:txbxContent>
                </v:textbox>
              </v:shape>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4DFCC962" wp14:editId="75C69435">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Router API</w:t>
                              </w:r>
                            </w:p>
                            <w:p w:rsidR="009247C1" w:rsidRDefault="009247C1" w:rsidP="0016262B"/>
                            <w:p w:rsidR="009247C1" w:rsidRPr="00875A8C" w:rsidRDefault="009247C1"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Pr="00875A8C" w:rsidRDefault="009247C1" w:rsidP="0016262B">
                                <w:pPr>
                                  <w:jc w:val="center"/>
                                  <w:rPr>
                                    <w:color w:val="FFFFFF" w:themeColor="background1"/>
                                    <w:lang w:val="fr-FR"/>
                                  </w:rPr>
                                </w:pPr>
                              </w:p>
                              <w:p w:rsidR="009247C1" w:rsidRDefault="009247C1" w:rsidP="0016262B"/>
                              <w:p w:rsidR="009247C1" w:rsidRPr="00875A8C" w:rsidRDefault="009247C1"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DFCC962" id="Groupe 322" o:spid="_x0000_s1142" style="position:absolute;left:0;text-align:left;margin-left:-20.5pt;margin-top:15.75pt;width:213.25pt;height:181.05pt;z-index:251804672;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Router API</w:t>
                        </w:r>
                      </w:p>
                      <w:p w:rsidR="009247C1" w:rsidRDefault="009247C1" w:rsidP="0016262B"/>
                      <w:p w:rsidR="009247C1" w:rsidRPr="00875A8C" w:rsidRDefault="009247C1"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Pr="00875A8C" w:rsidRDefault="009247C1" w:rsidP="0016262B">
                          <w:pPr>
                            <w:jc w:val="center"/>
                            <w:rPr>
                              <w:color w:val="FFFFFF" w:themeColor="background1"/>
                              <w:lang w:val="fr-FR"/>
                            </w:rPr>
                          </w:pPr>
                        </w:p>
                        <w:p w:rsidR="009247C1" w:rsidRDefault="009247C1" w:rsidP="0016262B"/>
                        <w:p w:rsidR="009247C1" w:rsidRPr="00875A8C" w:rsidRDefault="009247C1"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Service</w:t>
                        </w:r>
                      </w:p>
                      <w:p w:rsidR="009247C1" w:rsidRDefault="009247C1" w:rsidP="0016262B"/>
                      <w:p w:rsidR="009247C1" w:rsidRPr="00875A8C" w:rsidRDefault="009247C1"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group>
            </w:pict>
          </mc:Fallback>
        </mc:AlternateContent>
      </w:r>
      <w:r>
        <w:rPr>
          <w:noProof/>
          <w:lang w:val="fr-FR" w:eastAsia="fr-FR"/>
        </w:rPr>
        <mc:AlternateContent>
          <mc:Choice Requires="wpg">
            <w:drawing>
              <wp:anchor distT="0" distB="0" distL="114300" distR="114300" simplePos="0" relativeHeight="251803648" behindDoc="0" locked="0" layoutInCell="1" allowOverlap="1" wp14:anchorId="5E30ACC3" wp14:editId="0C60AA42">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30ACC3" id="Groupe 24" o:spid="_x0000_s1157" style="position:absolute;left:0;text-align:left;margin-left:0;margin-top:11.1pt;width:68.8pt;height:30.65pt;z-index:251803648;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9247C1" w:rsidRPr="00875A8C" w:rsidRDefault="009247C1" w:rsidP="0016262B">
                        <w:pPr>
                          <w:jc w:val="center"/>
                          <w:rPr>
                            <w:color w:val="FFFFFF" w:themeColor="background1"/>
                            <w:lang w:val="fr-FR"/>
                          </w:rPr>
                        </w:pPr>
                        <w:r>
                          <w:rPr>
                            <w:color w:val="FFFFFF" w:themeColor="background1"/>
                            <w:lang w:val="fr-FR"/>
                          </w:rPr>
                          <w:t>Vue</w:t>
                        </w:r>
                      </w:p>
                      <w:p w:rsidR="009247C1" w:rsidRDefault="009247C1" w:rsidP="0016262B"/>
                      <w:p w:rsidR="009247C1" w:rsidRPr="00875A8C" w:rsidRDefault="009247C1" w:rsidP="0016262B">
                        <w:pPr>
                          <w:jc w:val="center"/>
                          <w:rPr>
                            <w:color w:val="FFFFFF" w:themeColor="background1"/>
                            <w:lang w:val="fr-FR"/>
                          </w:rPr>
                        </w:pPr>
                        <w:r>
                          <w:rPr>
                            <w:color w:val="FFFFFF" w:themeColor="background1"/>
                            <w:lang w:val="fr-FR"/>
                          </w:rPr>
                          <w:t>Index</w:t>
                        </w:r>
                      </w:p>
                      <w:p w:rsidR="009247C1" w:rsidRDefault="009247C1" w:rsidP="0016262B"/>
                      <w:p w:rsidR="009247C1" w:rsidRPr="00875A8C" w:rsidRDefault="009247C1"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5696" behindDoc="0" locked="0" layoutInCell="1" allowOverlap="1" wp14:anchorId="73704B4A" wp14:editId="36054142">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704B4A" id="Groupe 323" o:spid="_x0000_s1160" style="position:absolute;left:0;text-align:left;margin-left:278.75pt;margin-top:4.7pt;width:235.9pt;height:148.3pt;z-index:251805696;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9247C1" w:rsidRPr="00875A8C" w:rsidRDefault="009247C1"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9247C1" w:rsidRPr="00875A8C" w:rsidRDefault="009247C1"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9247C1" w:rsidRPr="00875A8C" w:rsidRDefault="009247C1"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9247C1" w:rsidRPr="00875A8C" w:rsidRDefault="009247C1"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2624" behindDoc="0" locked="0" layoutInCell="1" allowOverlap="1" wp14:anchorId="02A53FB2" wp14:editId="1889446B">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9247C1" w:rsidRPr="008C68D4" w:rsidRDefault="009247C1"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A53FB2" id="Zone de texte 321" o:spid="_x0000_s1176" type="#_x0000_t202" style="position:absolute;left:0;text-align:left;margin-left:198.75pt;margin-top:3.15pt;width:44.3pt;height:20.4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9247C1" w:rsidRPr="008C68D4" w:rsidRDefault="009247C1"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65126B8D" wp14:editId="0EB4F749">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7F0AD" id="Connecteur droit avec flèche 209" o:spid="_x0000_s1026" type="#_x0000_t32" style="position:absolute;margin-left:193.5pt;margin-top:4.75pt;width:54.1pt;height:20.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8768" behindDoc="0" locked="0" layoutInCell="1" allowOverlap="1" wp14:anchorId="4F7F770C" wp14:editId="6806E4CB">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202C0" id="Connecteur droit avec flèche 211" o:spid="_x0000_s1026" type="#_x0000_t32" style="position:absolute;margin-left:193.75pt;margin-top:14.35pt;width:53.35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7744" behindDoc="0" locked="0" layoutInCell="1" allowOverlap="1" wp14:anchorId="6B842CFD" wp14:editId="48BEDFAB">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46A24" id="Connecteur droit avec flèche 210" o:spid="_x0000_s1026" type="#_x0000_t32" style="position:absolute;margin-left:192.4pt;margin-top:17.15pt;width:55.6pt;height:2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10816" behindDoc="0" locked="0" layoutInCell="1" allowOverlap="1" wp14:anchorId="5D978367" wp14:editId="1898EFEB">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9247C1" w:rsidRPr="00875A8C" w:rsidRDefault="009247C1"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978367" id="Zone de texte 37" o:spid="_x0000_s1177" type="#_x0000_t202" style="position:absolute;left:0;text-align:left;margin-left:248.75pt;margin-top:.35pt;width:71.55pt;height:29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9247C1" w:rsidRPr="00875A8C" w:rsidRDefault="009247C1"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9792" behindDoc="0" locked="0" layoutInCell="1" allowOverlap="1" wp14:anchorId="3E38DA9F" wp14:editId="2627CDD8">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78BE6" id="Connecteur droit avec flèche 212" o:spid="_x0000_s1026" type="#_x0000_t32" style="position:absolute;margin-left:192.05pt;margin-top:4pt;width:55.6pt;height:22.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w:lastRenderedPageBreak/>
        <mc:AlternateContent>
          <mc:Choice Requires="wps">
            <w:drawing>
              <wp:anchor distT="0" distB="0" distL="114300" distR="114300" simplePos="0" relativeHeight="251811840" behindDoc="0" locked="0" layoutInCell="1" allowOverlap="1" wp14:anchorId="6010A744" wp14:editId="79EDC6B3">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9247C1" w:rsidRPr="00D458F4" w:rsidRDefault="009247C1"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Schéma de l’achitecteure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0A744" id="Zone de texte 444" o:spid="_x0000_s1178" type="#_x0000_t202" style="position:absolute;left:0;text-align:left;margin-left:0;margin-top:.95pt;width:235.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9247C1" w:rsidRPr="00D458F4" w:rsidRDefault="009247C1"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Schéma de l’achitecteure de l’application</w:t>
                      </w:r>
                    </w:p>
                  </w:txbxContent>
                </v:textbox>
                <w10:wrap anchorx="margin"/>
              </v:shape>
            </w:pict>
          </mc:Fallback>
        </mc:AlternateContent>
      </w:r>
    </w:p>
    <w:p w:rsidR="0009247B" w:rsidRDefault="0009247B" w:rsidP="0009247B">
      <w:pPr>
        <w:pStyle w:val="Titre2"/>
        <w:rPr>
          <w:lang w:val="fr-FR" w:eastAsia="fr-FR"/>
        </w:rPr>
      </w:pPr>
      <w:r>
        <w:rPr>
          <w:lang w:val="fr-FR" w:eastAsia="fr-FR"/>
        </w:rPr>
        <w:t xml:space="preserve">Mise en place d’une </w:t>
      </w:r>
      <w:r w:rsidRPr="000415EE">
        <w:rPr>
          <w:lang w:val="fr-FR" w:eastAsia="fr-FR"/>
        </w:rPr>
        <w:t>API REST</w:t>
      </w:r>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 xml:space="preserve">existante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B25C79">
        <w:rPr>
          <w:lang w:val="fr-FR" w:eastAsia="fr-FR"/>
        </w:rPr>
        <w:t>est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Les quatres</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CB6551">
      <w:pPr>
        <w:pStyle w:val="Paragraphedeliste"/>
        <w:numPr>
          <w:ilvl w:val="0"/>
          <w:numId w:val="4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CB6551">
      <w:pPr>
        <w:pStyle w:val="Paragraphedeliste"/>
        <w:numPr>
          <w:ilvl w:val="0"/>
          <w:numId w:val="4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 il a été primordiale</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 en fonction de la ressource avec laquelle elle</w:t>
      </w:r>
      <w:r w:rsidR="001073D7">
        <w:rPr>
          <w:lang w:val="fr-FR" w:eastAsia="fr-FR"/>
        </w:rPr>
        <w:t xml:space="preserve"> interagi</w:t>
      </w:r>
      <w:r w:rsidR="005E6318">
        <w:rPr>
          <w:lang w:val="fr-FR" w:eastAsia="fr-FR"/>
        </w:rPr>
        <w:t>e</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curl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Toute</w:t>
      </w:r>
      <w:r w:rsidR="00BA1B58">
        <w:rPr>
          <w:lang w:val="fr-FR" w:eastAsia="fr-FR"/>
        </w:rPr>
        <w:t>s</w:t>
      </w:r>
      <w:r w:rsidR="00B33197">
        <w:rPr>
          <w:lang w:val="fr-FR" w:eastAsia="fr-FR"/>
        </w:rPr>
        <w:t xml:space="preserve"> modification</w:t>
      </w:r>
      <w:r w:rsidR="00BA1B58">
        <w:rPr>
          <w:lang w:val="fr-FR" w:eastAsia="fr-FR"/>
        </w:rPr>
        <w:t>s</w:t>
      </w:r>
      <w:r w:rsidR="00B33197">
        <w:rPr>
          <w:lang w:val="fr-FR" w:eastAsia="fr-FR"/>
        </w:rPr>
        <w:t xml:space="preserve"> au niveau de l’API ne </w:t>
      </w:r>
      <w:r w:rsidR="00BA1B58">
        <w:rPr>
          <w:lang w:val="fr-FR" w:eastAsia="fr-FR"/>
        </w:rPr>
        <w:t>nécessiteront</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09247B" w:rsidRDefault="0015365C" w:rsidP="0009247B">
      <w:pPr>
        <w:rPr>
          <w:lang w:val="fr-FR" w:eastAsia="fr-FR"/>
        </w:rPr>
      </w:pPr>
      <w:r>
        <w:rPr>
          <w:lang w:val="fr-FR" w:eastAsia="fr-FR"/>
        </w:rPr>
        <w:t>Il a été convenu</w:t>
      </w:r>
      <w:r w:rsidR="00B33197">
        <w:rPr>
          <w:lang w:val="fr-FR" w:eastAsia="fr-FR"/>
        </w:rPr>
        <w:t xml:space="preserve"> que chaque requête</w:t>
      </w:r>
      <w:r>
        <w:rPr>
          <w:lang w:val="fr-FR" w:eastAsia="fr-FR"/>
        </w:rPr>
        <w:t>s</w:t>
      </w:r>
      <w:r w:rsidR="00B33197">
        <w:rPr>
          <w:lang w:val="fr-FR" w:eastAsia="fr-FR"/>
        </w:rPr>
        <w:t>, même non autorisée</w:t>
      </w:r>
      <w:r>
        <w:rPr>
          <w:lang w:val="fr-FR" w:eastAsia="fr-FR"/>
        </w:rPr>
        <w:t>s</w:t>
      </w:r>
      <w:r w:rsidR="00B33197">
        <w:rPr>
          <w:lang w:val="fr-FR" w:eastAsia="fr-FR"/>
        </w:rPr>
        <w:t xml:space="preserve"> ou défaillante</w:t>
      </w:r>
      <w:r>
        <w:rPr>
          <w:lang w:val="fr-FR" w:eastAsia="fr-FR"/>
        </w:rPr>
        <w:t>s</w:t>
      </w:r>
      <w:r w:rsidR="00B33197">
        <w:rPr>
          <w:lang w:val="fr-FR" w:eastAsia="fr-FR"/>
        </w:rPr>
        <w:t>, donnerai</w:t>
      </w:r>
      <w:r>
        <w:rPr>
          <w:lang w:val="fr-FR" w:eastAsia="fr-FR"/>
        </w:rPr>
        <w:t>ent</w:t>
      </w:r>
      <w:r w:rsidR="00B33197">
        <w:rPr>
          <w:lang w:val="fr-FR" w:eastAsia="fr-FR"/>
        </w:rPr>
        <w:t xml:space="preserve"> lieu à une réponse au format JSON</w:t>
      </w:r>
      <w:r>
        <w:rPr>
          <w:lang w:val="fr-FR" w:eastAsia="fr-FR"/>
        </w:rPr>
        <w:t>.</w:t>
      </w:r>
      <w:r w:rsidR="00B33197">
        <w:rPr>
          <w:lang w:val="fr-FR" w:eastAsia="fr-FR"/>
        </w:rPr>
        <w:t xml:space="preserve"> </w:t>
      </w:r>
      <w:r>
        <w:rPr>
          <w:lang w:val="fr-FR" w:eastAsia="fr-FR"/>
        </w:rPr>
        <w:t>L’intégration des informations renvoyés est ainsi plus facile en javascript.</w:t>
      </w:r>
      <w:r w:rsidR="00B33197">
        <w:rPr>
          <w:lang w:val="fr-FR" w:eastAsia="fr-FR"/>
        </w:rPr>
        <w:t xml:space="preserve"> </w:t>
      </w:r>
    </w:p>
    <w:p w:rsidR="00F7145E" w:rsidRDefault="00F7145E" w:rsidP="00F7145E">
      <w:pPr>
        <w:pStyle w:val="Titre2"/>
        <w:rPr>
          <w:lang w:val="fr-FR" w:eastAsia="fr-FR"/>
        </w:rPr>
      </w:pPr>
      <w:r>
        <w:rPr>
          <w:lang w:val="fr-FR" w:eastAsia="fr-FR"/>
        </w:rPr>
        <w:t>Mise en place de controller et de modele</w:t>
      </w:r>
    </w:p>
    <w:p w:rsidR="00C45B96" w:rsidRDefault="00C45B96" w:rsidP="00C45B96">
      <w:pPr>
        <w:rPr>
          <w:lang w:val="fr-FR" w:eastAsia="fr-FR"/>
        </w:rPr>
      </w:pPr>
      <w:r>
        <w:rPr>
          <w:lang w:val="fr-FR" w:eastAsia="fr-FR"/>
        </w:rPr>
        <w:t>L’intégration d’une architecture orientée MVVM,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t xml:space="preserve">L’application incorpore des objets PHP servant de modèle, et chaque modèle correspond à une structure (table) dans la base de données. Chaque attribut de la classe correspond à un champ de la </w:t>
      </w:r>
      <w:r>
        <w:rPr>
          <w:lang w:val="fr-FR" w:eastAsia="fr-FR"/>
        </w:rPr>
        <w:lastRenderedPageBreak/>
        <w:t>base de donnée</w:t>
      </w:r>
      <w:r w:rsidR="00277B92">
        <w:rPr>
          <w:lang w:val="fr-FR" w:eastAsia="fr-FR"/>
        </w:rPr>
        <w:t>s</w:t>
      </w:r>
      <w:r>
        <w:rPr>
          <w:lang w:val="fr-FR" w:eastAsia="fr-FR"/>
        </w:rPr>
        <w:t>. Des méthodes génériques permettant de sauvegarder les modifications dans la base, de charger des informations et de récupérer une liste d’objet existant. Ces modèles font appel à un « Singleton »</w:t>
      </w:r>
      <w:r>
        <w:rPr>
          <w:rStyle w:val="Appelnotedebasdep"/>
          <w:lang w:val="fr-FR" w:eastAsia="fr-FR"/>
        </w:rPr>
        <w:footnoteReference w:id="12"/>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 par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Club.php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potentiels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C45B96">
      <w:pPr>
        <w:pStyle w:val="Paragraphedeliste"/>
        <w:numPr>
          <w:ilvl w:val="0"/>
          <w:numId w:val="33"/>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6B3E9D" w:rsidP="00C45B96">
      <w:pPr>
        <w:pStyle w:val="Paragraphedeliste"/>
        <w:numPr>
          <w:ilvl w:val="0"/>
          <w:numId w:val="33"/>
        </w:numPr>
        <w:rPr>
          <w:lang w:val="fr-FR" w:eastAsia="fr-FR"/>
        </w:rPr>
      </w:pPr>
      <w:r>
        <w:rPr>
          <w:lang w:val="fr-FR" w:eastAsia="fr-FR"/>
        </w:rPr>
        <w:t>Écrire</w:t>
      </w:r>
      <w:r w:rsidR="00C45B96">
        <w:rPr>
          <w:lang w:val="fr-FR" w:eastAsia="fr-FR"/>
        </w:rPr>
        <w:t xml:space="preserve"> la réponse formater en JSON au client</w:t>
      </w:r>
    </w:p>
    <w:p w:rsidR="00F7145E" w:rsidRPr="00277B92" w:rsidRDefault="00C45B96" w:rsidP="0009247B">
      <w:pPr>
        <w:pStyle w:val="Paragraphedeliste"/>
        <w:numPr>
          <w:ilvl w:val="0"/>
          <w:numId w:val="33"/>
        </w:numPr>
        <w:rPr>
          <w:lang w:val="fr-FR" w:eastAsia="fr-FR"/>
        </w:rPr>
      </w:pPr>
      <w:r>
        <w:rPr>
          <w:lang w:val="fr-FR" w:eastAsia="fr-FR"/>
        </w:rPr>
        <w:t>Bloquer la requête de l’utilisateur si l’action demandée ne lui est pas permise.</w:t>
      </w:r>
    </w:p>
    <w:p w:rsidR="00D12A63" w:rsidRDefault="0009247B" w:rsidP="006639F6">
      <w:pPr>
        <w:pStyle w:val="Titre2"/>
        <w:rPr>
          <w:lang w:val="fr-FR" w:eastAsia="fr-FR"/>
        </w:rPr>
      </w:pPr>
      <w:r>
        <w:rPr>
          <w:lang w:val="fr-FR" w:eastAsia="fr-FR"/>
        </w:rPr>
        <w:t>Mise en place d’un front-end</w:t>
      </w:r>
      <w:r w:rsidR="008707D3">
        <w:rPr>
          <w:lang w:val="fr-FR" w:eastAsia="fr-FR"/>
        </w:rPr>
        <w:t xml:space="preserve"> </w:t>
      </w:r>
      <w:r w:rsidR="008707D3" w:rsidRPr="00445533">
        <w:rPr>
          <w:color w:val="92D050"/>
          <w:lang w:val="fr-FR" w:eastAsia="fr-FR"/>
        </w:rPr>
        <w:t>et des fonctionnalités</w:t>
      </w:r>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y a été réfléchie.</w:t>
      </w:r>
    </w:p>
    <w:p w:rsidR="002E0E71" w:rsidRPr="002E0E71" w:rsidRDefault="002E0E71" w:rsidP="0009247B">
      <w:pPr>
        <w:rPr>
          <w:color w:val="92D050"/>
          <w:lang w:val="fr-FR" w:eastAsia="fr-FR"/>
        </w:rPr>
      </w:pPr>
      <w:r w:rsidRPr="002E0E71">
        <w:rPr>
          <w:color w:val="92D050"/>
          <w:lang w:val="fr-FR" w:eastAsia="fr-FR"/>
        </w:rPr>
        <w:t xml:space="preserve">//Ajout paragraphe framework  ----- </w:t>
      </w:r>
      <w:r w:rsidRPr="002E0E71">
        <w:rPr>
          <w:color w:val="92D050"/>
          <w:highlight w:val="yellow"/>
          <w:lang w:val="fr-FR" w:eastAsia="fr-FR"/>
        </w:rPr>
        <w:t>Ne possédant pas les capacités d’un ergonome web, un framework permet de ne pas faire de fausses notes</w:t>
      </w:r>
      <w:r w:rsidRPr="002E0E71">
        <w:rPr>
          <w:color w:val="92D050"/>
          <w:lang w:val="fr-FR" w:eastAsia="fr-FR"/>
        </w:rPr>
        <w:t>.</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81640C">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 xml:space="preserve">Cette application web vient prendre la suite de la méthode utilisée jusqu’à aujourd’hui,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w:t>
      </w:r>
      <w:r w:rsidR="0089787B">
        <w:rPr>
          <w:lang w:val="fr-FR" w:eastAsia="fr-FR"/>
        </w:rPr>
        <w:lastRenderedPageBreak/>
        <w:t>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w:t>
      </w:r>
      <w:r w:rsidR="00E2010A">
        <w:rPr>
          <w:lang w:val="fr-FR" w:eastAsia="fr-FR"/>
        </w:rPr>
        <w:t>ils seront</w:t>
      </w:r>
      <w:r>
        <w:rPr>
          <w:lang w:val="fr-FR" w:eastAsia="fr-FR"/>
        </w:rPr>
        <w:t xml:space="preserve"> capable</w:t>
      </w:r>
      <w:r w:rsidR="00E2010A">
        <w:rPr>
          <w:lang w:val="fr-FR" w:eastAsia="fr-FR"/>
        </w:rPr>
        <w:t>s</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nterface devra pouvoir permettra</w:t>
      </w:r>
      <w:r w:rsidR="008707D3">
        <w:rPr>
          <w:lang w:val="fr-FR" w:eastAsia="fr-FR"/>
        </w:rPr>
        <w:t xml:space="preserv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E2010A" w:rsidRPr="00E2010A" w:rsidRDefault="00E2010A" w:rsidP="0009247B">
      <w:pPr>
        <w:rPr>
          <w:color w:val="92D050"/>
          <w:lang w:val="fr-FR" w:eastAsia="fr-FR"/>
        </w:rPr>
      </w:pPr>
      <w:r w:rsidRPr="00E2010A">
        <w:rPr>
          <w:color w:val="92D050"/>
          <w:lang w:val="fr-FR" w:eastAsia="fr-FR"/>
        </w:rPr>
        <w:t>//Ajout de titre de niveau 3 ---- Sécu vie privé</w:t>
      </w:r>
      <w:r w:rsidR="003A479E">
        <w:rPr>
          <w:color w:val="92D050"/>
          <w:lang w:val="fr-FR" w:eastAsia="fr-FR"/>
        </w:rPr>
        <w:t>e</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informatique du processus physique qui était jusqu’à présent en place. Le système convenait à tous les utilisateurs</w:t>
      </w:r>
      <w:r w:rsidR="001D0B18">
        <w:rPr>
          <w:lang w:val="fr-FR" w:eastAsia="fr-FR"/>
        </w:rPr>
        <w:t>,</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les seules démarches réalisées ont été</w:t>
      </w:r>
      <w:r w:rsidR="00815AAF">
        <w:rPr>
          <w:lang w:val="fr-FR" w:eastAsia="fr-FR"/>
        </w:rPr>
        <w:t xml:space="preserve"> de </w:t>
      </w:r>
      <w:r w:rsidR="009111AB">
        <w:rPr>
          <w:lang w:val="fr-FR" w:eastAsia="fr-FR"/>
        </w:rPr>
        <w:t xml:space="preserve">le </w:t>
      </w:r>
      <w:r w:rsidR="00FB4EB4">
        <w:rPr>
          <w:lang w:val="fr-FR" w:eastAsia="fr-FR"/>
        </w:rPr>
        <w:t xml:space="preserve">rendre </w:t>
      </w:r>
      <w:r w:rsidR="00815AAF">
        <w:rPr>
          <w:lang w:val="fr-FR" w:eastAsia="fr-FR"/>
        </w:rPr>
        <w:t>plus dynamique et fluide.</w:t>
      </w:r>
    </w:p>
    <w:p w:rsidR="00BC4949" w:rsidRDefault="00872641" w:rsidP="0096664F">
      <w:pPr>
        <w:rPr>
          <w:lang w:val="fr-FR" w:eastAsia="fr-FR"/>
        </w:rPr>
      </w:pPr>
      <w:r>
        <w:rPr>
          <w:lang w:val="fr-FR" w:eastAsia="fr-FR"/>
        </w:rPr>
        <w:t xml:space="preserve">Une demande spécifique a été </w:t>
      </w:r>
      <w:r w:rsidR="00D250E7">
        <w:rPr>
          <w:lang w:val="fr-FR" w:eastAsia="fr-FR"/>
        </w:rPr>
        <w:t>traité</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parmi la liste de candidatures pour son club les étudiants qui rejoindront le club.</w:t>
      </w:r>
    </w:p>
    <w:p w:rsidR="001F1737" w:rsidRDefault="0030381B" w:rsidP="0096664F">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r>
        <w:rPr>
          <w:lang w:val="fr-FR" w:eastAsia="fr-FR"/>
        </w:rPr>
        <w:lastRenderedPageBreak/>
        <w:t>Déroulement des tests</w:t>
      </w:r>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ce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résultant</w:t>
      </w:r>
      <w:r>
        <w:rPr>
          <w:lang w:val="fr-FR" w:eastAsia="fr-FR"/>
        </w:rPr>
        <w:t xml:space="preserve"> d’une erreur provenant de </w:t>
      </w:r>
      <w:r w:rsidRPr="00163BCA">
        <w:rPr>
          <w:color w:val="92D050"/>
          <w:lang w:val="fr-FR" w:eastAsia="fr-FR"/>
        </w:rPr>
        <w:t>là</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à des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A643B">
      <w:pPr>
        <w:pStyle w:val="Paragraphedeliste"/>
        <w:numPr>
          <w:ilvl w:val="0"/>
          <w:numId w:val="37"/>
        </w:numPr>
        <w:rPr>
          <w:lang w:val="fr-FR" w:eastAsia="fr-FR"/>
        </w:rPr>
      </w:pPr>
      <w:r>
        <w:rPr>
          <w:lang w:val="fr-FR" w:eastAsia="fr-FR"/>
        </w:rPr>
        <w:t>Administrateur</w:t>
      </w:r>
    </w:p>
    <w:p w:rsidR="006A643B" w:rsidRDefault="006A643B" w:rsidP="006A643B">
      <w:pPr>
        <w:pStyle w:val="Paragraphedeliste"/>
        <w:numPr>
          <w:ilvl w:val="0"/>
          <w:numId w:val="37"/>
        </w:numPr>
        <w:rPr>
          <w:lang w:val="fr-FR" w:eastAsia="fr-FR"/>
        </w:rPr>
      </w:pPr>
      <w:r>
        <w:rPr>
          <w:lang w:val="fr-FR" w:eastAsia="fr-FR"/>
        </w:rPr>
        <w:t>Evaluateur</w:t>
      </w:r>
    </w:p>
    <w:p w:rsidR="006A643B" w:rsidRDefault="006A643B" w:rsidP="006A643B">
      <w:pPr>
        <w:pStyle w:val="Paragraphedeliste"/>
        <w:numPr>
          <w:ilvl w:val="0"/>
          <w:numId w:val="37"/>
        </w:numPr>
        <w:rPr>
          <w:lang w:val="fr-FR" w:eastAsia="fr-FR"/>
        </w:rPr>
      </w:pPr>
      <w:r>
        <w:rPr>
          <w:lang w:val="fr-FR" w:eastAsia="fr-FR"/>
        </w:rPr>
        <w:t>Président de Club</w:t>
      </w:r>
    </w:p>
    <w:p w:rsidR="006A643B" w:rsidRDefault="006A643B" w:rsidP="006A643B">
      <w:pPr>
        <w:pStyle w:val="Paragraphedeliste"/>
        <w:numPr>
          <w:ilvl w:val="0"/>
          <w:numId w:val="37"/>
        </w:numPr>
        <w:rPr>
          <w:lang w:val="fr-FR" w:eastAsia="fr-FR"/>
        </w:rPr>
      </w:pPr>
      <w:r>
        <w:rPr>
          <w:lang w:val="fr-FR" w:eastAsia="fr-FR"/>
        </w:rPr>
        <w:t>Membre de Club</w:t>
      </w:r>
    </w:p>
    <w:p w:rsidR="006A643B" w:rsidRDefault="006A643B" w:rsidP="006A643B">
      <w:pPr>
        <w:pStyle w:val="Paragraphedeliste"/>
        <w:numPr>
          <w:ilvl w:val="0"/>
          <w:numId w:val="37"/>
        </w:numPr>
        <w:rPr>
          <w:lang w:val="fr-FR" w:eastAsia="fr-FR"/>
        </w:rPr>
      </w:pPr>
      <w:r>
        <w:rPr>
          <w:lang w:val="fr-FR" w:eastAsia="fr-FR"/>
        </w:rPr>
        <w:t>Elève demandeur de club</w:t>
      </w:r>
    </w:p>
    <w:p w:rsidR="006A643B" w:rsidRDefault="006A643B" w:rsidP="006A643B">
      <w:pPr>
        <w:pStyle w:val="Paragraphedeliste"/>
        <w:numPr>
          <w:ilvl w:val="0"/>
          <w:numId w:val="37"/>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w:t>
      </w:r>
      <w:r w:rsidR="00494D96">
        <w:rPr>
          <w:lang w:val="fr-FR" w:eastAsia="fr-FR"/>
        </w:rPr>
        <w:t>e type de test réalisé et validé,</w:t>
      </w:r>
      <w:r w:rsidR="009834A6">
        <w:rPr>
          <w:lang w:val="fr-FR" w:eastAsia="fr-FR"/>
        </w:rPr>
        <w:t xml:space="preserve">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r>
        <w:rPr>
          <w:lang w:val="fr-FR" w:eastAsia="fr-FR"/>
        </w:rPr>
        <w:t>Mise en production Initial</w:t>
      </w:r>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des résultats que de futures évolutions du projet pourront être mis en place. </w:t>
      </w:r>
    </w:p>
    <w:p w:rsidR="00D317EA" w:rsidRPr="008055F9" w:rsidRDefault="00D317EA" w:rsidP="008055F9">
      <w:pPr>
        <w:rPr>
          <w:lang w:val="fr-FR" w:eastAsia="fr-FR"/>
        </w:rPr>
      </w:pPr>
      <w:r w:rsidRPr="008055F9">
        <w:rPr>
          <w:lang w:val="fr-FR" w:eastAsia="fr-FR"/>
        </w:rPr>
        <w:lastRenderedPageBreak/>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Pr>
          <w:lang w:val="fr-FR" w:eastAsia="fr-FR"/>
        </w:rPr>
        <w:t>Le but de cette mise en production est de remplir la base de données avec des informations réelles pour nous 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4"/>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D317EA" w:rsidP="00D317EA">
      <w:pPr>
        <w:rPr>
          <w:lang w:val="fr-FR" w:eastAsia="fr-FR"/>
        </w:rPr>
      </w:pPr>
      <w:r>
        <w:rPr>
          <w:lang w:val="fr-FR" w:eastAsia="fr-FR"/>
        </w:rPr>
        <w:t xml:space="preserve">Le déploiement c’est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diminuée. </w:t>
      </w:r>
      <w:r>
        <w:rPr>
          <w:lang w:val="fr-FR" w:eastAsia="fr-FR"/>
        </w:rPr>
        <w:br/>
        <w:t>Cette utilitaire permet de déployer notre 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5"/>
      </w:r>
      <w:r>
        <w:rPr>
          <w:lang w:val="fr-FR" w:eastAsia="fr-FR"/>
        </w:rPr>
        <w:t>» effectués sur Git. Actuellement</w:t>
      </w:r>
      <w:r w:rsidR="0070686C">
        <w:rPr>
          <w:lang w:val="fr-FR" w:eastAsia="fr-FR"/>
        </w:rPr>
        <w:t>,</w:t>
      </w:r>
      <w:r>
        <w:rPr>
          <w:lang w:val="fr-FR" w:eastAsia="fr-FR"/>
        </w:rPr>
        <w:t xml:space="preserve"> il est donc possible de diffuser n’importe quelle version du projet, permettant </w:t>
      </w:r>
      <w:r w:rsidR="0070686C">
        <w:rPr>
          <w:lang w:val="fr-FR" w:eastAsia="fr-FR"/>
        </w:rPr>
        <w:t xml:space="preserve">ainsi </w:t>
      </w:r>
      <w:r>
        <w:rPr>
          <w:lang w:val="fr-FR" w:eastAsia="fr-FR"/>
        </w:rPr>
        <w:t>de déployer une version</w:t>
      </w:r>
      <w:r w:rsidR="009A0A41">
        <w:rPr>
          <w:lang w:val="fr-FR" w:eastAsia="fr-FR"/>
        </w:rPr>
        <w:t xml:space="preserve"> spécifique de l’application</w:t>
      </w:r>
      <w:r>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identique sur nos postes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t>Pour la gestion de la base de données un utilisateur a été créé sur le serveur. Cet utilisateur peut exécuter des modifications mais uniquement sur la base de données de l’application. Grâce à cet utilisateur il est possible de se connecter à la base de donnée</w:t>
      </w:r>
      <w:r w:rsidR="0070686C">
        <w:rPr>
          <w:lang w:val="fr-FR" w:eastAsia="fr-FR"/>
        </w:rPr>
        <w:t>s</w:t>
      </w:r>
      <w:r>
        <w:rPr>
          <w:lang w:val="fr-FR" w:eastAsia="fr-FR"/>
        </w:rPr>
        <w:t xml:space="preserve"> via une application externe (DataGrip a été ici utilisé). Au travers de cette gestion il a été possible de gérer les informations du projet.</w:t>
      </w:r>
    </w:p>
    <w:p w:rsidR="00483293" w:rsidRDefault="00483293" w:rsidP="0070017B">
      <w:pPr>
        <w:rPr>
          <w:lang w:val="fr-FR" w:eastAsia="fr-FR"/>
        </w:rPr>
      </w:pPr>
      <w:r>
        <w:rPr>
          <w:lang w:val="fr-FR" w:eastAsia="fr-FR"/>
        </w:rPr>
        <w:t>Sur nos machines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 pour ne pas diffuser </w:t>
      </w:r>
      <w:r w:rsidR="00FA2AAA">
        <w:rPr>
          <w:lang w:val="fr-FR" w:eastAsia="fr-FR"/>
        </w:rPr>
        <w:t>ces informations confidentielles</w:t>
      </w:r>
      <w:r>
        <w:rPr>
          <w:lang w:val="fr-FR" w:eastAsia="fr-FR"/>
        </w:rPr>
        <w:t>.</w:t>
      </w:r>
      <w:r w:rsidR="00FA2AAA">
        <w:rPr>
          <w:lang w:val="fr-FR" w:eastAsia="fr-FR"/>
        </w:rPr>
        <w:t xml:space="preserve"> L’application se base sur des va se servir de variable d’environnement, si celles-ci ne sont pas présente</w:t>
      </w:r>
      <w:r w:rsidR="00456F12">
        <w:rPr>
          <w:lang w:val="fr-FR" w:eastAsia="fr-FR"/>
        </w:rPr>
        <w:t>s</w:t>
      </w:r>
      <w:r w:rsidR="00FA2AAA">
        <w:rPr>
          <w:lang w:val="fr-FR" w:eastAsia="fr-FR"/>
        </w:rPr>
        <w:t xml:space="preserve"> un fichier de configuration peut être ajouté.</w:t>
      </w:r>
    </w:p>
    <w:p w:rsidR="00FA2AAA" w:rsidRDefault="00FA2AAA" w:rsidP="0070017B">
      <w:pPr>
        <w:rPr>
          <w:lang w:val="fr-FR" w:eastAsia="fr-FR"/>
        </w:rPr>
      </w:pPr>
      <w:r>
        <w:rPr>
          <w:lang w:val="fr-FR" w:eastAsia="fr-FR"/>
        </w:rPr>
        <w:t>Cette pratique permet de ne pas diffuser d’informations sensibles.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D020C">
      <w:pPr>
        <w:rPr>
          <w:lang w:val="fr-FR" w:eastAsia="fr-FR"/>
        </w:rPr>
      </w:pPr>
      <w:r w:rsidRPr="008055F9">
        <w:rPr>
          <w:lang w:val="fr-FR" w:eastAsia="fr-FR"/>
        </w:rPr>
        <w:t>Comme énoncé précédemment, l’application utilise des langages de plus haut niveaux que ceux utilisé en pratique (Jade, Coffee, Sass). Gulp permet donc de transpiler ces langages en HTML CSS et JS. Ce sont ces fichiers une fois transpilés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présence de fichiers non essentiels.</w:t>
      </w:r>
    </w:p>
    <w:p w:rsidR="00523A04" w:rsidRDefault="00523A04" w:rsidP="006D020C">
      <w:pPr>
        <w:rPr>
          <w:lang w:val="fr-FR" w:eastAsia="fr-FR"/>
        </w:rPr>
      </w:pP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r>
        <w:rPr>
          <w:lang w:val="fr-FR" w:eastAsia="fr-FR"/>
        </w:rPr>
        <w:t>Algorithme de répartition</w:t>
      </w:r>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notre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580946">
      <w:pPr>
        <w:pStyle w:val="Paragraphedeliste"/>
        <w:numPr>
          <w:ilvl w:val="0"/>
          <w:numId w:val="37"/>
        </w:numPr>
        <w:rPr>
          <w:lang w:val="fr-FR" w:eastAsia="fr-FR"/>
        </w:rPr>
      </w:pPr>
      <w:r>
        <w:rPr>
          <w:lang w:val="fr-FR" w:eastAsia="fr-FR"/>
        </w:rPr>
        <w:t>Validation du précédent projet associatif</w:t>
      </w:r>
    </w:p>
    <w:p w:rsidR="00187618" w:rsidRDefault="00187618" w:rsidP="001A5EA6">
      <w:pPr>
        <w:pStyle w:val="Paragraphedeliste"/>
        <w:numPr>
          <w:ilvl w:val="0"/>
          <w:numId w:val="37"/>
        </w:numPr>
        <w:rPr>
          <w:lang w:val="fr-FR" w:eastAsia="fr-FR"/>
        </w:rPr>
      </w:pPr>
      <w:r>
        <w:rPr>
          <w:lang w:val="fr-FR" w:eastAsia="fr-FR"/>
        </w:rPr>
        <w:t>Définition du projet à effectuer</w:t>
      </w:r>
    </w:p>
    <w:p w:rsidR="001A5EA6" w:rsidRDefault="001A5EA6" w:rsidP="001A5EA6">
      <w:pPr>
        <w:pStyle w:val="Paragraphedeliste"/>
        <w:numPr>
          <w:ilvl w:val="0"/>
          <w:numId w:val="37"/>
        </w:numPr>
        <w:rPr>
          <w:lang w:val="fr-FR" w:eastAsia="fr-FR"/>
        </w:rPr>
      </w:pPr>
      <w:r>
        <w:rPr>
          <w:lang w:val="fr-FR" w:eastAsia="fr-FR"/>
        </w:rPr>
        <w:t>Ancienneté dans le club demandé</w:t>
      </w:r>
    </w:p>
    <w:p w:rsidR="001A5EA6" w:rsidRDefault="001A5EA6" w:rsidP="001A5EA6">
      <w:pPr>
        <w:pStyle w:val="Paragraphedeliste"/>
        <w:numPr>
          <w:ilvl w:val="0"/>
          <w:numId w:val="37"/>
        </w:numPr>
        <w:rPr>
          <w:lang w:val="fr-FR" w:eastAsia="fr-FR"/>
        </w:rPr>
      </w:pPr>
      <w:r>
        <w:rPr>
          <w:lang w:val="fr-FR" w:eastAsia="fr-FR"/>
        </w:rPr>
        <w:t>Recommandation de l’élève pour ce club</w:t>
      </w:r>
    </w:p>
    <w:p w:rsidR="001A5EA6" w:rsidRDefault="00450E19" w:rsidP="001A5EA6">
      <w:pPr>
        <w:pStyle w:val="Paragraphedeliste"/>
        <w:numPr>
          <w:ilvl w:val="0"/>
          <w:numId w:val="37"/>
        </w:numPr>
        <w:rPr>
          <w:lang w:val="fr-FR" w:eastAsia="fr-FR"/>
        </w:rPr>
      </w:pPr>
      <w:r>
        <w:rPr>
          <w:lang w:val="fr-FR" w:eastAsia="fr-FR"/>
        </w:rPr>
        <w:t>Elè</w:t>
      </w:r>
      <w:r w:rsidR="001A5EA6">
        <w:rPr>
          <w:lang w:val="fr-FR" w:eastAsia="fr-FR"/>
        </w:rPr>
        <w:t>ve non voulu pour l’année suivante</w:t>
      </w:r>
    </w:p>
    <w:p w:rsidR="001A5EA6" w:rsidRDefault="001A5EA6" w:rsidP="001A5EA6">
      <w:pPr>
        <w:pStyle w:val="Paragraphedeliste"/>
        <w:numPr>
          <w:ilvl w:val="0"/>
          <w:numId w:val="37"/>
        </w:numPr>
        <w:rPr>
          <w:lang w:val="fr-FR" w:eastAsia="fr-FR"/>
        </w:rPr>
      </w:pPr>
      <w:r>
        <w:rPr>
          <w:lang w:val="fr-FR" w:eastAsia="fr-FR"/>
        </w:rPr>
        <w:t>Affectation faite par un administrateur</w:t>
      </w:r>
    </w:p>
    <w:p w:rsidR="001A5EA6" w:rsidRDefault="001A5EA6" w:rsidP="001A5EA6">
      <w:pPr>
        <w:pStyle w:val="Paragraphedeliste"/>
        <w:numPr>
          <w:ilvl w:val="0"/>
          <w:numId w:val="37"/>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1A5EA6">
      <w:pPr>
        <w:pStyle w:val="Paragraphedeliste"/>
        <w:numPr>
          <w:ilvl w:val="0"/>
          <w:numId w:val="37"/>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Default="005E1CA4" w:rsidP="005E1CA4">
      <w:pPr>
        <w:pStyle w:val="Titre3"/>
        <w:rPr>
          <w:lang w:val="fr-FR" w:eastAsia="fr-FR"/>
        </w:rPr>
      </w:pPr>
      <w:r>
        <w:rPr>
          <w:lang w:val="fr-FR" w:eastAsia="fr-FR"/>
        </w:rPr>
        <w:t>Etape de la répartition</w:t>
      </w:r>
    </w:p>
    <w:p w:rsidR="005E1CA4" w:rsidRDefault="005E1CA4" w:rsidP="005E1CA4">
      <w:pPr>
        <w:rPr>
          <w:color w:val="92D050"/>
          <w:lang w:val="fr-FR" w:eastAsia="fr-FR"/>
        </w:rPr>
      </w:pPr>
      <w:r w:rsidRPr="00F80BA3">
        <w:rPr>
          <w:color w:val="92D050"/>
          <w:lang w:val="fr-FR" w:eastAsia="fr-FR"/>
        </w:rPr>
        <w:t>//Schéma de fonction de l’algo</w:t>
      </w:r>
    </w:p>
    <w:p w:rsidR="005E1CA4" w:rsidRDefault="005E1CA4" w:rsidP="00305E6B">
      <w:pPr>
        <w:rPr>
          <w:lang w:val="fr-FR" w:eastAsia="fr-FR"/>
        </w:rPr>
      </w:pP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 xml:space="preserve">Il a été décidé que l’attribution de points à chaque élève pour chacun des clubs qu’il a </w:t>
      </w:r>
      <w:r w:rsidR="000A62AF">
        <w:rPr>
          <w:lang w:val="fr-FR" w:eastAsia="fr-FR"/>
        </w:rPr>
        <w:t>demandé</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A62A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sidRPr="000A62AF">
              <w:rPr>
                <w:rFonts w:ascii="Cambria Math" w:hAnsi="Cambria Math" w:cs="Cambria Math"/>
                <w:lang w:val="fr-FR" w:eastAsia="fr-FR"/>
              </w:rPr>
              <w:t>∅</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lastRenderedPageBreak/>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lorsqu’il a un malus il perd en plus 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6005DC" w:rsidRDefault="006005DC" w:rsidP="00D5405C">
      <w:pPr>
        <w:pStyle w:val="Titre3"/>
        <w:rPr>
          <w:lang w:val="fr-FR" w:eastAsia="fr-FR"/>
        </w:rPr>
      </w:pPr>
      <w:r>
        <w:rPr>
          <w:lang w:val="fr-FR" w:eastAsia="fr-FR"/>
        </w:rPr>
        <w:t xml:space="preserve">Effectif </w:t>
      </w:r>
      <w:r w:rsidR="00815756">
        <w:rPr>
          <w:lang w:val="fr-FR" w:eastAsia="fr-FR"/>
        </w:rPr>
        <w:t xml:space="preserve">demandé par les </w:t>
      </w:r>
      <w:r>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dans pour ce type de projet.</w:t>
      </w:r>
    </w:p>
    <w:p w:rsidR="004455AE" w:rsidRDefault="004455AE" w:rsidP="00D5405C">
      <w:pPr>
        <w:rPr>
          <w:lang w:val="fr-FR" w:eastAsia="fr-FR"/>
        </w:rPr>
      </w:pPr>
      <w:r>
        <w:rPr>
          <w:lang w:val="fr-FR" w:eastAsia="fr-FR"/>
        </w:rPr>
        <w:t>L’effectif demandé est donc important</w:t>
      </w:r>
      <w:r w:rsidR="006E36A4">
        <w:rPr>
          <w:lang w:val="fr-FR" w:eastAsia="fr-FR"/>
        </w:rPr>
        <w:t>,</w:t>
      </w:r>
      <w:r>
        <w:rPr>
          <w:lang w:val="fr-FR" w:eastAsia="fr-FR"/>
        </w:rPr>
        <w:t xml:space="preserve"> il permet d’avoir un club de la taille souhaité</w:t>
      </w:r>
      <w:r w:rsidR="006E36A4">
        <w:rPr>
          <w:lang w:val="fr-FR" w:eastAsia="fr-FR"/>
        </w:rPr>
        <w:t>e</w:t>
      </w:r>
      <w:r>
        <w:rPr>
          <w:lang w:val="fr-FR" w:eastAsia="fr-FR"/>
        </w:rPr>
        <w:t xml:space="preserve"> et non </w:t>
      </w:r>
      <w:r w:rsidR="006E36A4">
        <w:rPr>
          <w:lang w:val="fr-FR" w:eastAsia="fr-FR"/>
        </w:rPr>
        <w:t>surdimensionné</w:t>
      </w:r>
      <w:r>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 50) est inférieur à la demande, un système d’équilibrage est utilisé. Un coefficient multiplicateur est calculé (ici il sera de 2), une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pourra en revanche toujours échanger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réduit.</w:t>
      </w:r>
    </w:p>
    <w:p w:rsidR="003332A4" w:rsidRDefault="003332A4" w:rsidP="00986A48">
      <w:pPr>
        <w:rPr>
          <w:lang w:val="fr-FR" w:eastAsia="fr-FR"/>
        </w:rPr>
      </w:pPr>
      <w:r>
        <w:rPr>
          <w:lang w:val="fr-FR" w:eastAsia="fr-FR"/>
        </w:rPr>
        <w:lastRenderedPageBreak/>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Pr="004915F0" w:rsidRDefault="00DA3C06" w:rsidP="004915F0">
      <w:pPr>
        <w:rPr>
          <w:lang w:val="fr-FR" w:eastAsia="fr-FR"/>
        </w:rPr>
      </w:pPr>
      <w:r>
        <w:rPr>
          <w:lang w:val="fr-FR" w:eastAsia="fr-FR"/>
        </w:rPr>
        <w:t>L’administrateur devra placer les membres du BDE et du BDS. Les membres de Capisen seront placés par le président du club.</w:t>
      </w:r>
    </w:p>
    <w:p w:rsidR="00BF068C" w:rsidRPr="00986A48"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l’heure actuelle) il a fallu 3.1596s</w:t>
      </w:r>
      <w:r>
        <w:rPr>
          <w:lang w:val="fr-FR" w:eastAsia="fr-FR"/>
        </w:rPr>
        <w:t>.</w:t>
      </w:r>
      <w:r w:rsidR="002C7C64">
        <w:rPr>
          <w:lang w:val="fr-FR" w:eastAsia="fr-FR"/>
        </w:rPr>
        <w:t xml:space="preserve"> Sur les 151 demandes 147 ont été placé avec succès.</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valide le placement, les choix fait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donc en compte de nouvelles variables.</w:t>
      </w:r>
    </w:p>
    <w:p w:rsidR="00D12A63" w:rsidRDefault="00D12A63" w:rsidP="00D12A63">
      <w:pPr>
        <w:pStyle w:val="Titre2"/>
        <w:rPr>
          <w:lang w:val="fr-FR" w:eastAsia="fr-FR"/>
        </w:rPr>
      </w:pPr>
      <w:r>
        <w:rPr>
          <w:lang w:val="fr-FR" w:eastAsia="fr-FR"/>
        </w:rPr>
        <w:t>Mise en production Final</w:t>
      </w:r>
      <w:r w:rsidR="000415EE">
        <w:rPr>
          <w:lang w:val="fr-FR" w:eastAsia="fr-FR"/>
        </w:rPr>
        <w:t>e</w:t>
      </w:r>
    </w:p>
    <w:p w:rsidR="0016262B" w:rsidRDefault="0016262B" w:rsidP="0016262B">
      <w:pPr>
        <w:rPr>
          <w:lang w:val="fr-FR" w:eastAsia="fr-FR"/>
        </w:rPr>
      </w:pPr>
      <w:r w:rsidRPr="005818EC">
        <w:rPr>
          <w:lang w:val="fr-FR" w:eastAsia="fr-FR"/>
        </w:rPr>
        <w:t>Une mise en production a été faites</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notre fichier </w:t>
      </w:r>
      <w:r w:rsidR="0016262B">
        <w:rPr>
          <w:lang w:val="fr-FR" w:eastAsia="fr-FR"/>
        </w:rPr>
        <w:t>SQL</w:t>
      </w:r>
      <w:r w:rsidR="007744EB">
        <w:rPr>
          <w:lang w:val="fr-FR" w:eastAsia="fr-FR"/>
        </w:rPr>
        <w:t>. Ainsi toutes les données ont pu être conservé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F02542">
        <w:rPr>
          <w:lang w:val="fr-FR" w:eastAsia="fr-FR"/>
        </w:rPr>
        <w:t>,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lastRenderedPageBreak/>
        <w:t>être réglée</w:t>
      </w:r>
      <w:r w:rsidR="005F3A90">
        <w:rPr>
          <w:lang w:val="fr-FR" w:eastAsia="fr-FR"/>
        </w:rPr>
        <w:t>.</w:t>
      </w:r>
      <w:r w:rsidR="000F6DE6">
        <w:rPr>
          <w:lang w:val="fr-FR" w:eastAsia="fr-FR"/>
        </w:rPr>
        <w:t xml:space="preserve"> Cette erreur provenait de la compatibilité de la librairie avec Linux, il a pu être réglé à l’aide d’une fonction de nettoyage du « buffer </w:t>
      </w:r>
      <w:r w:rsidR="000F6DE6">
        <w:rPr>
          <w:rStyle w:val="Appelnotedebasdep"/>
          <w:lang w:val="fr-FR" w:eastAsia="fr-FR"/>
        </w:rPr>
        <w:footnoteReference w:id="16"/>
      </w:r>
      <w:r w:rsidR="000F6DE6">
        <w:rPr>
          <w:lang w:val="fr-FR" w:eastAsia="fr-FR"/>
        </w:rPr>
        <w:t>».</w:t>
      </w:r>
    </w:p>
    <w:p w:rsidR="005F3A90" w:rsidRDefault="005F3A90" w:rsidP="0016262B">
      <w:pPr>
        <w:rPr>
          <w:lang w:val="fr-FR" w:eastAsia="fr-FR"/>
        </w:rPr>
      </w:pPr>
      <w:r>
        <w:rPr>
          <w:lang w:val="fr-FR" w:eastAsia="fr-FR"/>
        </w:rPr>
        <w:t>Il a fallu résoudre ces erreurs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0F6DE6" w:rsidP="0016262B">
      <w:pPr>
        <w:rPr>
          <w:lang w:val="fr-FR" w:eastAsia="fr-FR"/>
        </w:rPr>
      </w:pPr>
      <w:r>
        <w:rPr>
          <w:lang w:val="fr-FR" w:eastAsia="fr-FR"/>
        </w:rPr>
        <w:t>Cela a permis de révéler une erreur pour un utilisateur. Il est alors possible de le contacter pour avoir plus d’information</w:t>
      </w:r>
      <w:r w:rsidR="005B1A43">
        <w:rPr>
          <w:lang w:val="fr-FR" w:eastAsia="fr-FR"/>
        </w:rPr>
        <w:t>s</w:t>
      </w:r>
      <w:r>
        <w:rPr>
          <w:lang w:val="fr-FR" w:eastAsia="fr-FR"/>
        </w:rPr>
        <w:t>.</w:t>
      </w:r>
      <w:r w:rsidR="005B1A43">
        <w:rPr>
          <w:lang w:val="fr-FR" w:eastAsia="fr-FR"/>
        </w:rPr>
        <w:t xml:space="preserve"> Une activité suspect a également été constaté,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r>
        <w:rPr>
          <w:lang w:val="fr-FR" w:eastAsia="fr-FR"/>
        </w:rPr>
        <w:t>Intégrité des données</w:t>
      </w:r>
    </w:p>
    <w:p w:rsidR="00AA63A1" w:rsidRPr="00AA63A1" w:rsidRDefault="00AA63A1" w:rsidP="00AA63A1">
      <w:pPr>
        <w:rPr>
          <w:lang w:val="fr-FR" w:eastAsia="fr-FR"/>
        </w:rPr>
      </w:pPr>
      <w:r>
        <w:rPr>
          <w:lang w:val="fr-FR" w:eastAsia="fr-FR"/>
        </w:rPr>
        <w:t>Sauvegarde automatisé</w:t>
      </w:r>
      <w:r w:rsidR="00511006">
        <w:rPr>
          <w:lang w:val="fr-FR" w:eastAsia="fr-FR"/>
        </w:rPr>
        <w:t>e</w:t>
      </w:r>
    </w:p>
    <w:p w:rsidR="00083855" w:rsidRPr="00083855" w:rsidRDefault="0089787B" w:rsidP="008F6227">
      <w:pPr>
        <w:jc w:val="left"/>
        <w:rPr>
          <w:lang w:val="fr-FR" w:eastAsia="fr-FR"/>
        </w:rPr>
      </w:pPr>
      <w:r>
        <w:rPr>
          <w:lang w:val="fr-FR" w:eastAsia="fr-FR"/>
        </w:rPr>
        <w:br w:type="page"/>
      </w:r>
      <w:bookmarkStart w:id="56" w:name="_GoBack"/>
      <w:bookmarkEnd w:id="56"/>
    </w:p>
    <w:p w:rsidR="00616729" w:rsidRPr="00290024" w:rsidRDefault="00616729" w:rsidP="00616729">
      <w:pPr>
        <w:pStyle w:val="Titre1"/>
        <w:rPr>
          <w:rFonts w:ascii="Roboto" w:hAnsi="Roboto"/>
          <w:noProof/>
          <w:lang w:val="fr-FR"/>
        </w:rPr>
      </w:pPr>
      <w:r w:rsidRPr="00290024">
        <w:rPr>
          <w:rFonts w:ascii="Roboto" w:hAnsi="Roboto"/>
          <w:noProof/>
          <w:lang w:val="fr-FR"/>
        </w:rPr>
        <w:lastRenderedPageBreak/>
        <w:t>Table des figures</w:t>
      </w:r>
    </w:p>
    <w:p w:rsidR="0092378B"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506315" w:history="1">
        <w:r w:rsidR="0092378B" w:rsidRPr="005476E4">
          <w:rPr>
            <w:rStyle w:val="Lienhypertexte"/>
            <w:noProof/>
          </w:rPr>
          <w:t>Figure 1 - Bête à cornes</w:t>
        </w:r>
        <w:r w:rsidR="0092378B">
          <w:rPr>
            <w:noProof/>
            <w:webHidden/>
          </w:rPr>
          <w:tab/>
        </w:r>
        <w:r w:rsidR="0092378B">
          <w:rPr>
            <w:noProof/>
            <w:webHidden/>
          </w:rPr>
          <w:fldChar w:fldCharType="begin"/>
        </w:r>
        <w:r w:rsidR="0092378B">
          <w:rPr>
            <w:noProof/>
            <w:webHidden/>
          </w:rPr>
          <w:instrText xml:space="preserve"> PAGEREF _Toc451506315 \h </w:instrText>
        </w:r>
        <w:r w:rsidR="0092378B">
          <w:rPr>
            <w:noProof/>
            <w:webHidden/>
          </w:rPr>
        </w:r>
        <w:r w:rsidR="0092378B">
          <w:rPr>
            <w:noProof/>
            <w:webHidden/>
          </w:rPr>
          <w:fldChar w:fldCharType="separate"/>
        </w:r>
        <w:r w:rsidR="0092378B">
          <w:rPr>
            <w:noProof/>
            <w:webHidden/>
          </w:rPr>
          <w:t>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506316" w:history="1">
        <w:r w:rsidR="0092378B" w:rsidRPr="005476E4">
          <w:rPr>
            <w:rStyle w:val="Lienhypertexte"/>
            <w:noProof/>
          </w:rPr>
          <w:t>Figure 2 - Diagramme pieuvre</w:t>
        </w:r>
        <w:r w:rsidR="0092378B">
          <w:rPr>
            <w:noProof/>
            <w:webHidden/>
          </w:rPr>
          <w:tab/>
        </w:r>
        <w:r w:rsidR="0092378B">
          <w:rPr>
            <w:noProof/>
            <w:webHidden/>
          </w:rPr>
          <w:fldChar w:fldCharType="begin"/>
        </w:r>
        <w:r w:rsidR="0092378B">
          <w:rPr>
            <w:noProof/>
            <w:webHidden/>
          </w:rPr>
          <w:instrText xml:space="preserve"> PAGEREF _Toc451506316 \h </w:instrText>
        </w:r>
        <w:r w:rsidR="0092378B">
          <w:rPr>
            <w:noProof/>
            <w:webHidden/>
          </w:rPr>
        </w:r>
        <w:r w:rsidR="0092378B">
          <w:rPr>
            <w:noProof/>
            <w:webHidden/>
          </w:rPr>
          <w:fldChar w:fldCharType="separate"/>
        </w:r>
        <w:r w:rsidR="0092378B">
          <w:rPr>
            <w:noProof/>
            <w:webHidden/>
          </w:rPr>
          <w:t>10</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506317" w:history="1">
        <w:r w:rsidR="0092378B" w:rsidRPr="005476E4">
          <w:rPr>
            <w:rStyle w:val="Lienhypertexte"/>
            <w:noProof/>
          </w:rPr>
          <w:t>Figure 3 - Logo de Github</w:t>
        </w:r>
        <w:r w:rsidR="0092378B">
          <w:rPr>
            <w:noProof/>
            <w:webHidden/>
          </w:rPr>
          <w:tab/>
        </w:r>
        <w:r w:rsidR="0092378B">
          <w:rPr>
            <w:noProof/>
            <w:webHidden/>
          </w:rPr>
          <w:fldChar w:fldCharType="begin"/>
        </w:r>
        <w:r w:rsidR="0092378B">
          <w:rPr>
            <w:noProof/>
            <w:webHidden/>
          </w:rPr>
          <w:instrText xml:space="preserve"> PAGEREF _Toc451506317 \h </w:instrText>
        </w:r>
        <w:r w:rsidR="0092378B">
          <w:rPr>
            <w:noProof/>
            <w:webHidden/>
          </w:rPr>
        </w:r>
        <w:r w:rsidR="0092378B">
          <w:rPr>
            <w:noProof/>
            <w:webHidden/>
          </w:rPr>
          <w:fldChar w:fldCharType="separate"/>
        </w:r>
        <w:r w:rsidR="0092378B">
          <w:rPr>
            <w:noProof/>
            <w:webHidden/>
          </w:rPr>
          <w:t>16</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506318" w:history="1">
        <w:r w:rsidR="0092378B" w:rsidRPr="005476E4">
          <w:rPr>
            <w:rStyle w:val="Lienhypertexte"/>
            <w:noProof/>
          </w:rPr>
          <w:t>Figure 4 – Logo de MySQL</w:t>
        </w:r>
        <w:r w:rsidR="0092378B">
          <w:rPr>
            <w:noProof/>
            <w:webHidden/>
          </w:rPr>
          <w:tab/>
        </w:r>
        <w:r w:rsidR="0092378B">
          <w:rPr>
            <w:noProof/>
            <w:webHidden/>
          </w:rPr>
          <w:fldChar w:fldCharType="begin"/>
        </w:r>
        <w:r w:rsidR="0092378B">
          <w:rPr>
            <w:noProof/>
            <w:webHidden/>
          </w:rPr>
          <w:instrText xml:space="preserve"> PAGEREF _Toc451506318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506319" w:history="1">
        <w:r w:rsidR="0092378B" w:rsidRPr="005476E4">
          <w:rPr>
            <w:rStyle w:val="Lienhypertexte"/>
            <w:noProof/>
          </w:rPr>
          <w:t>Figure 5 - Logo de PowerAMC</w:t>
        </w:r>
        <w:r w:rsidR="0092378B">
          <w:rPr>
            <w:noProof/>
            <w:webHidden/>
          </w:rPr>
          <w:tab/>
        </w:r>
        <w:r w:rsidR="0092378B">
          <w:rPr>
            <w:noProof/>
            <w:webHidden/>
          </w:rPr>
          <w:fldChar w:fldCharType="begin"/>
        </w:r>
        <w:r w:rsidR="0092378B">
          <w:rPr>
            <w:noProof/>
            <w:webHidden/>
          </w:rPr>
          <w:instrText xml:space="preserve"> PAGEREF _Toc451506319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506320" w:history="1">
        <w:r w:rsidR="0092378B" w:rsidRPr="005476E4">
          <w:rPr>
            <w:rStyle w:val="Lienhypertexte"/>
            <w:noProof/>
          </w:rPr>
          <w:t>Figure 6 - Logo de Travis</w:t>
        </w:r>
        <w:r w:rsidR="0092378B">
          <w:rPr>
            <w:noProof/>
            <w:webHidden/>
          </w:rPr>
          <w:tab/>
        </w:r>
        <w:r w:rsidR="0092378B">
          <w:rPr>
            <w:noProof/>
            <w:webHidden/>
          </w:rPr>
          <w:fldChar w:fldCharType="begin"/>
        </w:r>
        <w:r w:rsidR="0092378B">
          <w:rPr>
            <w:noProof/>
            <w:webHidden/>
          </w:rPr>
          <w:instrText xml:space="preserve"> PAGEREF _Toc451506320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506321" w:history="1">
        <w:r w:rsidR="0092378B" w:rsidRPr="005476E4">
          <w:rPr>
            <w:rStyle w:val="Lienhypertexte"/>
            <w:noProof/>
          </w:rPr>
          <w:t>Figure 7 - Logo de Gulp</w:t>
        </w:r>
        <w:r w:rsidR="0092378B">
          <w:rPr>
            <w:noProof/>
            <w:webHidden/>
          </w:rPr>
          <w:tab/>
        </w:r>
        <w:r w:rsidR="0092378B">
          <w:rPr>
            <w:noProof/>
            <w:webHidden/>
          </w:rPr>
          <w:fldChar w:fldCharType="begin"/>
        </w:r>
        <w:r w:rsidR="0092378B">
          <w:rPr>
            <w:noProof/>
            <w:webHidden/>
          </w:rPr>
          <w:instrText xml:space="preserve"> PAGEREF _Toc451506321 \h </w:instrText>
        </w:r>
        <w:r w:rsidR="0092378B">
          <w:rPr>
            <w:noProof/>
            <w:webHidden/>
          </w:rPr>
        </w:r>
        <w:r w:rsidR="0092378B">
          <w:rPr>
            <w:noProof/>
            <w:webHidden/>
          </w:rPr>
          <w:fldChar w:fldCharType="separate"/>
        </w:r>
        <w:r w:rsidR="0092378B">
          <w:rPr>
            <w:noProof/>
            <w:webHidden/>
          </w:rPr>
          <w:t>17</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506322" w:history="1">
        <w:r w:rsidR="0092378B" w:rsidRPr="005476E4">
          <w:rPr>
            <w:rStyle w:val="Lienhypertexte"/>
            <w:noProof/>
          </w:rPr>
          <w:t>Figure 8 - Logo de SQL</w:t>
        </w:r>
        <w:r w:rsidR="0092378B">
          <w:rPr>
            <w:noProof/>
            <w:webHidden/>
          </w:rPr>
          <w:tab/>
        </w:r>
        <w:r w:rsidR="0092378B">
          <w:rPr>
            <w:noProof/>
            <w:webHidden/>
          </w:rPr>
          <w:fldChar w:fldCharType="begin"/>
        </w:r>
        <w:r w:rsidR="0092378B">
          <w:rPr>
            <w:noProof/>
            <w:webHidden/>
          </w:rPr>
          <w:instrText xml:space="preserve"> PAGEREF _Toc451506322 \h </w:instrText>
        </w:r>
        <w:r w:rsidR="0092378B">
          <w:rPr>
            <w:noProof/>
            <w:webHidden/>
          </w:rPr>
        </w:r>
        <w:r w:rsidR="0092378B">
          <w:rPr>
            <w:noProof/>
            <w:webHidden/>
          </w:rPr>
          <w:fldChar w:fldCharType="separate"/>
        </w:r>
        <w:r w:rsidR="0092378B">
          <w:rPr>
            <w:noProof/>
            <w:webHidden/>
          </w:rPr>
          <w:t>18</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506323" w:history="1">
        <w:r w:rsidR="0092378B" w:rsidRPr="005476E4">
          <w:rPr>
            <w:rStyle w:val="Lienhypertexte"/>
            <w:noProof/>
          </w:rPr>
          <w:t>Figure 9 - Logo de PHP</w:t>
        </w:r>
        <w:r w:rsidR="0092378B">
          <w:rPr>
            <w:noProof/>
            <w:webHidden/>
          </w:rPr>
          <w:tab/>
        </w:r>
        <w:r w:rsidR="0092378B">
          <w:rPr>
            <w:noProof/>
            <w:webHidden/>
          </w:rPr>
          <w:fldChar w:fldCharType="begin"/>
        </w:r>
        <w:r w:rsidR="0092378B">
          <w:rPr>
            <w:noProof/>
            <w:webHidden/>
          </w:rPr>
          <w:instrText xml:space="preserve"> PAGEREF _Toc451506323 \h </w:instrText>
        </w:r>
        <w:r w:rsidR="0092378B">
          <w:rPr>
            <w:noProof/>
            <w:webHidden/>
          </w:rPr>
        </w:r>
        <w:r w:rsidR="0092378B">
          <w:rPr>
            <w:noProof/>
            <w:webHidden/>
          </w:rPr>
          <w:fldChar w:fldCharType="separate"/>
        </w:r>
        <w:r w:rsidR="0092378B">
          <w:rPr>
            <w:noProof/>
            <w:webHidden/>
          </w:rPr>
          <w:t>18</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506324" w:history="1">
        <w:r w:rsidR="0092378B" w:rsidRPr="005476E4">
          <w:rPr>
            <w:rStyle w:val="Lienhypertexte"/>
            <w:noProof/>
          </w:rPr>
          <w:t>Figure 11 - Logo de npm</w:t>
        </w:r>
        <w:r w:rsidR="0092378B">
          <w:rPr>
            <w:noProof/>
            <w:webHidden/>
          </w:rPr>
          <w:tab/>
        </w:r>
        <w:r w:rsidR="0092378B">
          <w:rPr>
            <w:noProof/>
            <w:webHidden/>
          </w:rPr>
          <w:fldChar w:fldCharType="begin"/>
        </w:r>
        <w:r w:rsidR="0092378B">
          <w:rPr>
            <w:noProof/>
            <w:webHidden/>
          </w:rPr>
          <w:instrText xml:space="preserve"> PAGEREF _Toc451506324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506325" w:history="1">
        <w:r w:rsidR="0092378B" w:rsidRPr="005476E4">
          <w:rPr>
            <w:rStyle w:val="Lienhypertexte"/>
            <w:noProof/>
          </w:rPr>
          <w:t>Figure 10 - Logo de AngularJS</w:t>
        </w:r>
        <w:r w:rsidR="0092378B">
          <w:rPr>
            <w:noProof/>
            <w:webHidden/>
          </w:rPr>
          <w:tab/>
        </w:r>
        <w:r w:rsidR="0092378B">
          <w:rPr>
            <w:noProof/>
            <w:webHidden/>
          </w:rPr>
          <w:fldChar w:fldCharType="begin"/>
        </w:r>
        <w:r w:rsidR="0092378B">
          <w:rPr>
            <w:noProof/>
            <w:webHidden/>
          </w:rPr>
          <w:instrText xml:space="preserve"> PAGEREF _Toc451506325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506326" w:history="1">
        <w:r w:rsidR="0092378B" w:rsidRPr="005476E4">
          <w:rPr>
            <w:rStyle w:val="Lienhypertexte"/>
            <w:noProof/>
          </w:rPr>
          <w:t>Figure 12 - Logo de Jade</w:t>
        </w:r>
        <w:r w:rsidR="0092378B">
          <w:rPr>
            <w:noProof/>
            <w:webHidden/>
          </w:rPr>
          <w:tab/>
        </w:r>
        <w:r w:rsidR="0092378B">
          <w:rPr>
            <w:noProof/>
            <w:webHidden/>
          </w:rPr>
          <w:fldChar w:fldCharType="begin"/>
        </w:r>
        <w:r w:rsidR="0092378B">
          <w:rPr>
            <w:noProof/>
            <w:webHidden/>
          </w:rPr>
          <w:instrText xml:space="preserve"> PAGEREF _Toc451506326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506327" w:history="1">
        <w:r w:rsidR="0092378B" w:rsidRPr="005476E4">
          <w:rPr>
            <w:rStyle w:val="Lienhypertexte"/>
            <w:noProof/>
          </w:rPr>
          <w:t>Figure 13 - Logo de CoffeeScript</w:t>
        </w:r>
        <w:r w:rsidR="0092378B">
          <w:rPr>
            <w:noProof/>
            <w:webHidden/>
          </w:rPr>
          <w:tab/>
        </w:r>
        <w:r w:rsidR="0092378B">
          <w:rPr>
            <w:noProof/>
            <w:webHidden/>
          </w:rPr>
          <w:fldChar w:fldCharType="begin"/>
        </w:r>
        <w:r w:rsidR="0092378B">
          <w:rPr>
            <w:noProof/>
            <w:webHidden/>
          </w:rPr>
          <w:instrText xml:space="preserve"> PAGEREF _Toc451506327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506328" w:history="1">
        <w:r w:rsidR="0092378B" w:rsidRPr="005476E4">
          <w:rPr>
            <w:rStyle w:val="Lienhypertexte"/>
            <w:noProof/>
          </w:rPr>
          <w:t>Figure 14 - Logo de Sass</w:t>
        </w:r>
        <w:r w:rsidR="0092378B">
          <w:rPr>
            <w:noProof/>
            <w:webHidden/>
          </w:rPr>
          <w:tab/>
        </w:r>
        <w:r w:rsidR="0092378B">
          <w:rPr>
            <w:noProof/>
            <w:webHidden/>
          </w:rPr>
          <w:fldChar w:fldCharType="begin"/>
        </w:r>
        <w:r w:rsidR="0092378B">
          <w:rPr>
            <w:noProof/>
            <w:webHidden/>
          </w:rPr>
          <w:instrText xml:space="preserve"> PAGEREF _Toc451506328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506329" w:history="1">
        <w:r w:rsidR="0092378B" w:rsidRPr="005476E4">
          <w:rPr>
            <w:rStyle w:val="Lienhypertexte"/>
            <w:noProof/>
          </w:rPr>
          <w:t>Figure 15 - Logo de JavaScript</w:t>
        </w:r>
        <w:r w:rsidR="0092378B">
          <w:rPr>
            <w:noProof/>
            <w:webHidden/>
          </w:rPr>
          <w:tab/>
        </w:r>
        <w:r w:rsidR="0092378B">
          <w:rPr>
            <w:noProof/>
            <w:webHidden/>
          </w:rPr>
          <w:fldChar w:fldCharType="begin"/>
        </w:r>
        <w:r w:rsidR="0092378B">
          <w:rPr>
            <w:noProof/>
            <w:webHidden/>
          </w:rPr>
          <w:instrText xml:space="preserve"> PAGEREF _Toc451506329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506330" w:history="1">
        <w:r w:rsidR="0092378B" w:rsidRPr="005476E4">
          <w:rPr>
            <w:rStyle w:val="Lienhypertexte"/>
            <w:noProof/>
          </w:rPr>
          <w:t>Figure 16 - Logo de CSS3</w:t>
        </w:r>
        <w:r w:rsidR="0092378B">
          <w:rPr>
            <w:noProof/>
            <w:webHidden/>
          </w:rPr>
          <w:tab/>
        </w:r>
        <w:r w:rsidR="0092378B">
          <w:rPr>
            <w:noProof/>
            <w:webHidden/>
          </w:rPr>
          <w:fldChar w:fldCharType="begin"/>
        </w:r>
        <w:r w:rsidR="0092378B">
          <w:rPr>
            <w:noProof/>
            <w:webHidden/>
          </w:rPr>
          <w:instrText xml:space="preserve"> PAGEREF _Toc451506330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92378B" w:rsidRDefault="009247C1">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506331" w:history="1">
        <w:r w:rsidR="0092378B" w:rsidRPr="005476E4">
          <w:rPr>
            <w:rStyle w:val="Lienhypertexte"/>
            <w:noProof/>
          </w:rPr>
          <w:t>Figure 17 - Logo de HTML5</w:t>
        </w:r>
        <w:r w:rsidR="0092378B">
          <w:rPr>
            <w:noProof/>
            <w:webHidden/>
          </w:rPr>
          <w:tab/>
        </w:r>
        <w:r w:rsidR="0092378B">
          <w:rPr>
            <w:noProof/>
            <w:webHidden/>
          </w:rPr>
          <w:fldChar w:fldCharType="begin"/>
        </w:r>
        <w:r w:rsidR="0092378B">
          <w:rPr>
            <w:noProof/>
            <w:webHidden/>
          </w:rPr>
          <w:instrText xml:space="preserve"> PAGEREF _Toc451506331 \h </w:instrText>
        </w:r>
        <w:r w:rsidR="0092378B">
          <w:rPr>
            <w:noProof/>
            <w:webHidden/>
          </w:rPr>
        </w:r>
        <w:r w:rsidR="0092378B">
          <w:rPr>
            <w:noProof/>
            <w:webHidden/>
          </w:rPr>
          <w:fldChar w:fldCharType="separate"/>
        </w:r>
        <w:r w:rsidR="0092378B">
          <w:rPr>
            <w:noProof/>
            <w:webHidden/>
          </w:rPr>
          <w:t>19</w:t>
        </w:r>
        <w:r w:rsidR="0092378B">
          <w:rPr>
            <w:noProof/>
            <w:webHidden/>
          </w:rPr>
          <w:fldChar w:fldCharType="end"/>
        </w:r>
      </w:hyperlink>
    </w:p>
    <w:p w:rsidR="00616729" w:rsidRPr="00290024" w:rsidRDefault="008870B7" w:rsidP="008870B7">
      <w:pPr>
        <w:rPr>
          <w:lang w:val="fr-FR"/>
        </w:rPr>
      </w:pPr>
      <w:r>
        <w:rPr>
          <w:lang w:val="fr-FR"/>
        </w:rPr>
        <w:fldChar w:fldCharType="end"/>
      </w:r>
    </w:p>
    <w:p w:rsidR="00616729" w:rsidRDefault="00616729" w:rsidP="00681F38">
      <w:pPr>
        <w:pStyle w:val="Titre1"/>
        <w:rPr>
          <w:rFonts w:ascii="Roboto" w:hAnsi="Roboto"/>
          <w:noProof/>
          <w:lang w:val="fr-FR"/>
        </w:rPr>
      </w:pPr>
      <w:r w:rsidRPr="00290024">
        <w:rPr>
          <w:rFonts w:ascii="Roboto" w:hAnsi="Roboto"/>
          <w:noProof/>
          <w:lang w:val="fr-FR"/>
        </w:rPr>
        <w:lastRenderedPageBreak/>
        <w:t>Glossaire</w:t>
      </w:r>
    </w:p>
    <w:tbl>
      <w:tblPr>
        <w:tblStyle w:val="TableauGrille4-Accentuation1"/>
        <w:tblW w:w="11057" w:type="dxa"/>
        <w:tblInd w:w="-572" w:type="dxa"/>
        <w:tblLook w:val="04A0" w:firstRow="1" w:lastRow="0" w:firstColumn="1" w:lastColumn="0" w:noHBand="0" w:noVBand="1"/>
      </w:tblPr>
      <w:tblGrid>
        <w:gridCol w:w="1427"/>
        <w:gridCol w:w="3348"/>
        <w:gridCol w:w="6282"/>
      </w:tblGrid>
      <w:tr w:rsidR="002B124D" w:rsidTr="00924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2B124D" w:rsidRDefault="002B124D" w:rsidP="009247C1">
            <w:pPr>
              <w:rPr>
                <w:lang w:val="fr-FR"/>
              </w:rPr>
            </w:pPr>
            <w:r>
              <w:rPr>
                <w:lang w:val="fr-FR"/>
              </w:rPr>
              <w:t>Abréviation</w:t>
            </w:r>
          </w:p>
        </w:tc>
        <w:tc>
          <w:tcPr>
            <w:tcW w:w="334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282"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B124D"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eastAsia="fr-FR"/>
              </w:rPr>
              <w:t>API</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Application Programming Interface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BDE</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élèves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B124D"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sports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CSS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Cascading Style Sheets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ENT</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 xml:space="preserve">FHS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HTML</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Hypertext Markup Language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format de données conçu pour représenter les pages web</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bdr w:val="none" w:sz="0" w:space="0" w:color="auto" w:frame="1"/>
                <w:shd w:val="clear" w:color="auto" w:fill="FFFFFF"/>
                <w:lang w:val="fr-FR"/>
              </w:rPr>
              <w:t>HTTP</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Hypertext Transfer Protocol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protocole de communication client-serveur développé pour le World Wide Web</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IHM</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JSON</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Javascript Object Notation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 de données textuelles dérivé de la notation des objets du langage JavaScript</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rPr>
              <w:t>MVP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Pr="00916A70" w:rsidRDefault="002B124D" w:rsidP="009247C1">
            <w:pPr>
              <w:cnfStyle w:val="000000100000" w:firstRow="0" w:lastRow="0" w:firstColumn="0" w:lastColumn="0" w:oddVBand="0" w:evenVBand="0" w:oddHBand="1" w:evenHBand="0" w:firstRowFirstColumn="0" w:firstRowLastColumn="0" w:lastRowFirstColumn="0" w:lastRowLastColumn="0"/>
              <w:rPr>
                <w:rFonts w:cs="Arial"/>
                <w:lang w:val="fr-FR"/>
              </w:rPr>
            </w:pPr>
            <w:hyperlink r:id="rId71" w:history="1">
              <w:r w:rsidRPr="00916A70">
                <w:rPr>
                  <w:rStyle w:val="Lienhypertexte"/>
                  <w:rFonts w:cs="Arial"/>
                  <w:color w:val="auto"/>
                  <w:u w:val="none"/>
                </w:rPr>
                <w:t>Minimum viable product</w:t>
              </w:r>
            </w:hyperlink>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 rapides et quantitatifs tests de mise sur le marché d'un produit ou d'une fonctionnalité. Ici, il définit les fonctionnalités minimum attendues par le client</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MVVM</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Model–view–viewModel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B124D"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OS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PA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PI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eastAsia="fr-FR"/>
              </w:rPr>
            </w:pPr>
            <w:r>
              <w:rPr>
                <w:lang w:val="fr-FR" w:eastAsia="fr-FR"/>
              </w:rPr>
              <w:t>REST</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Representational state transfer</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style d'architecture pour les systèmes hypermédia distribués</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shd w:val="clear" w:color="auto" w:fill="FFFFFF"/>
                <w:lang w:val="en-GB"/>
              </w:rPr>
            </w:pPr>
            <w:r>
              <w:rPr>
                <w:shd w:val="clear" w:color="auto" w:fill="FFFFFF"/>
                <w:lang w:val="en-GB"/>
              </w:rPr>
              <w:t>SASS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097626">
              <w:rPr>
                <w:lang w:val="fr-FR"/>
              </w:rPr>
              <w:t>Syntactically Awesome Style Sheets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Pseudo langage simplifiant la rédaction de règles CSS</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SFTP</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Protocol de transfert de fichier basé sur le protocol de communication sécurisé SSH</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SGBD</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B124D" w:rsidRPr="0067250C" w:rsidTr="009247C1">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SGBDR</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2B124D" w:rsidRPr="0067250C" w:rsidTr="0092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SQL</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F016F0">
              <w:rPr>
                <w:lang w:val="fr-FR"/>
              </w:rPr>
              <w:t>Structured Query Language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CA4B33">
              <w:rPr>
                <w:lang w:val="fr-FR"/>
              </w:rPr>
              <w:t>langage informatique normalisé servant à exploiter des bases de données relationnelles</w:t>
            </w:r>
          </w:p>
        </w:tc>
      </w:tr>
    </w:tbl>
    <w:p w:rsidR="005E7FB9" w:rsidRPr="002B124D" w:rsidRDefault="005E7FB9" w:rsidP="00EC049F">
      <w:pPr>
        <w:rPr>
          <w:rFonts w:ascii="Roboto" w:hAnsi="Roboto"/>
          <w:lang w:val="fr-FR"/>
        </w:rPr>
      </w:pPr>
    </w:p>
    <w:p w:rsidR="00EC049F" w:rsidRDefault="005D6598" w:rsidP="00F257BF">
      <w:pPr>
        <w:pStyle w:val="Titre1"/>
        <w:rPr>
          <w:lang w:val="en-GB"/>
        </w:rPr>
      </w:pPr>
      <w:bookmarkStart w:id="57" w:name="_Toc451506314"/>
      <w:r w:rsidRPr="007E17F0">
        <w:rPr>
          <w:lang w:val="fr-FR"/>
        </w:rPr>
        <w:lastRenderedPageBreak/>
        <w:t>Webographie</w:t>
      </w:r>
      <w:bookmarkEnd w:id="57"/>
    </w:p>
    <w:p w:rsidR="005D6598" w:rsidRDefault="005D6598" w:rsidP="005D6598">
      <w:pPr>
        <w:rPr>
          <w:lang w:val="fr-FR"/>
        </w:rPr>
      </w:pPr>
      <w:r>
        <w:rPr>
          <w:lang w:val="fr-FR"/>
        </w:rPr>
        <w:t>Site officie</w:t>
      </w:r>
      <w:r w:rsidRPr="007E17F0">
        <w:rPr>
          <w:lang w:val="fr-FR"/>
        </w:rPr>
        <w:t>l de la documentation d’AngularJS</w:t>
      </w:r>
      <w:r>
        <w:rPr>
          <w:lang w:val="fr-FR"/>
        </w:rPr>
        <w:t xml:space="preserve"> : </w:t>
      </w:r>
      <w:hyperlink r:id="rId72" w:history="1">
        <w:r w:rsidRPr="00A87902">
          <w:rPr>
            <w:rStyle w:val="Lienhypertexte"/>
            <w:lang w:val="fr-FR"/>
          </w:rPr>
          <w:t>https://docs.angularjs.org/api</w:t>
        </w:r>
      </w:hyperlink>
    </w:p>
    <w:p w:rsidR="005D6598" w:rsidRDefault="005D6598" w:rsidP="005D6598">
      <w:pPr>
        <w:rPr>
          <w:lang w:val="fr-FR"/>
        </w:rPr>
      </w:pPr>
      <w:r>
        <w:rPr>
          <w:lang w:val="fr-FR"/>
        </w:rPr>
        <w:t xml:space="preserve">Site officiel de la documentation d’Angular-Material : </w:t>
      </w:r>
      <w:hyperlink r:id="rId73" w:history="1">
        <w:r w:rsidRPr="00A87902">
          <w:rPr>
            <w:rStyle w:val="Lienhypertexte"/>
            <w:lang w:val="fr-FR"/>
          </w:rPr>
          <w:t>https://material.angularjs.org/latest/api</w:t>
        </w:r>
      </w:hyperlink>
    </w:p>
    <w:p w:rsidR="005D6598" w:rsidRDefault="005D6598" w:rsidP="005D6598">
      <w:pPr>
        <w:rPr>
          <w:lang w:val="fr-FR"/>
        </w:rPr>
      </w:pPr>
      <w:r>
        <w:rPr>
          <w:lang w:val="fr-FR"/>
        </w:rPr>
        <w:t xml:space="preserve">Site officiel de la documentation de PHP : </w:t>
      </w:r>
      <w:hyperlink r:id="rId74" w:history="1">
        <w:r w:rsidRPr="00A87902">
          <w:rPr>
            <w:rStyle w:val="Lienhypertexte"/>
            <w:lang w:val="fr-FR"/>
          </w:rPr>
          <w:t>http://php.net/</w:t>
        </w:r>
      </w:hyperlink>
      <w:r>
        <w:rPr>
          <w:lang w:val="fr-FR"/>
        </w:rPr>
        <w:t xml:space="preserve"> </w:t>
      </w:r>
    </w:p>
    <w:p w:rsidR="005D6598" w:rsidRDefault="005D6598" w:rsidP="005D6598">
      <w:pPr>
        <w:rPr>
          <w:lang w:val="fr-FR"/>
        </w:rPr>
      </w:pPr>
      <w:r>
        <w:rPr>
          <w:lang w:val="fr-FR"/>
        </w:rPr>
        <w:t xml:space="preserve">Forum d’aide aux développeurs : </w:t>
      </w:r>
      <w:hyperlink r:id="rId75" w:history="1">
        <w:r w:rsidRPr="00A87902">
          <w:rPr>
            <w:rStyle w:val="Lienhypertexte"/>
            <w:lang w:val="fr-FR"/>
          </w:rPr>
          <w:t>http://stackoverflow.com/</w:t>
        </w:r>
      </w:hyperlink>
      <w:r>
        <w:rPr>
          <w:lang w:val="fr-FR"/>
        </w:rPr>
        <w:t xml:space="preserve"> </w:t>
      </w:r>
    </w:p>
    <w:p w:rsidR="005D6598" w:rsidRDefault="005D6598" w:rsidP="005D6598">
      <w:pPr>
        <w:rPr>
          <w:lang w:val="fr-FR"/>
        </w:rPr>
      </w:pPr>
      <w:r>
        <w:rPr>
          <w:lang w:val="fr-FR"/>
        </w:rPr>
        <w:t xml:space="preserve">Tutoriels de conception de site web : </w:t>
      </w:r>
      <w:hyperlink r:id="rId76" w:history="1">
        <w:r w:rsidRPr="00A87902">
          <w:rPr>
            <w:rStyle w:val="Lienhypertexte"/>
            <w:lang w:val="fr-FR"/>
          </w:rPr>
          <w:t>https://www.grafikart.fr/</w:t>
        </w:r>
      </w:hyperlink>
      <w:r>
        <w:rPr>
          <w:lang w:val="fr-FR"/>
        </w:rPr>
        <w:t xml:space="preserve"> </w:t>
      </w:r>
    </w:p>
    <w:p w:rsidR="005D6598" w:rsidRPr="005D6598" w:rsidRDefault="005D6598" w:rsidP="005D6598">
      <w:pPr>
        <w:rPr>
          <w:lang w:val="fr-FR"/>
        </w:rPr>
      </w:pPr>
    </w:p>
    <w:sectPr w:rsidR="005D6598" w:rsidRPr="005D6598" w:rsidSect="009247C1">
      <w:headerReference w:type="default" r:id="rId77"/>
      <w:footerReference w:type="default" r:id="rId78"/>
      <w:pgSz w:w="12240" w:h="15840" w:code="1"/>
      <w:pgMar w:top="1134"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3B7" w:rsidRDefault="00ED43B7">
      <w:pPr>
        <w:spacing w:after="0"/>
      </w:pPr>
      <w:r>
        <w:separator/>
      </w:r>
    </w:p>
  </w:endnote>
  <w:endnote w:type="continuationSeparator" w:id="0">
    <w:p w:rsidR="00ED43B7" w:rsidRDefault="00ED43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Pr="00216EBE" w:rsidRDefault="009247C1"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9247C1" w:rsidRPr="00216EBE" w:rsidRDefault="009247C1" w:rsidP="00570364">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r>
      <w:rPr>
        <w:rFonts w:ascii="Roboto" w:eastAsia="Times New Roman" w:hAnsi="Roboto" w:cs="Times New Roman"/>
        <w:color w:val="000000"/>
        <w:kern w:val="0"/>
        <w:sz w:val="24"/>
        <w:szCs w:val="24"/>
        <w:lang w:val="fr-FR" w:eastAsia="fr-FR"/>
      </w:rPr>
      <w:t>e</w:t>
    </w:r>
  </w:p>
  <w:p w:rsidR="009247C1" w:rsidRPr="00216EBE" w:rsidRDefault="009247C1" w:rsidP="00216EBE">
    <w:pPr>
      <w:spacing w:before="0" w:after="0"/>
      <w:ind w:left="720"/>
      <w:rPr>
        <w:rFonts w:ascii="Roboto" w:eastAsia="Times New Roman" w:hAnsi="Roboto" w:cs="Times New Roman"/>
        <w:color w:val="000000"/>
        <w:kern w:val="0"/>
        <w:sz w:val="24"/>
        <w:szCs w:val="24"/>
        <w:lang w:val="fr-FR" w:eastAsia="fr-FR"/>
      </w:rPr>
    </w:pPr>
  </w:p>
  <w:p w:rsidR="009247C1" w:rsidRPr="00216EBE" w:rsidRDefault="009247C1"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9247C1" w:rsidRPr="00E80E5D" w:rsidRDefault="009247C1"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9247C1" w:rsidRPr="00E80E5D" w:rsidRDefault="009247C1"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9247C1" w:rsidRPr="00E80E5D" w:rsidRDefault="009247C1"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Pr="003A3E3E" w:rsidRDefault="009247C1"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5505D7">
      <w:rPr>
        <w:noProof/>
        <w:lang w:val="fr-FR"/>
      </w:rPr>
      <w:t>30</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3B7" w:rsidRDefault="00ED43B7">
      <w:pPr>
        <w:spacing w:after="0"/>
      </w:pPr>
      <w:r>
        <w:separator/>
      </w:r>
    </w:p>
  </w:footnote>
  <w:footnote w:type="continuationSeparator" w:id="0">
    <w:p w:rsidR="00ED43B7" w:rsidRDefault="00ED43B7">
      <w:pPr>
        <w:spacing w:after="0"/>
      </w:pPr>
      <w:r>
        <w:continuationSeparator/>
      </w:r>
    </w:p>
  </w:footnote>
  <w:footnote w:id="1">
    <w:p w:rsidR="009247C1" w:rsidRPr="00A314C9" w:rsidRDefault="009247C1"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9247C1" w:rsidRPr="008E7DA4" w:rsidRDefault="009247C1"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9247C1" w:rsidRPr="00337E0B" w:rsidRDefault="009247C1">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9247C1" w:rsidRPr="00E67A62" w:rsidRDefault="009247C1">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9247C1" w:rsidRPr="00EF6419" w:rsidRDefault="009247C1">
      <w:pPr>
        <w:pStyle w:val="Notedebasdepage"/>
        <w:rPr>
          <w:lang w:val="fr-FR"/>
        </w:rPr>
      </w:pPr>
      <w:r>
        <w:rPr>
          <w:rStyle w:val="Appelnotedebasdep"/>
        </w:rPr>
        <w:footnoteRef/>
      </w:r>
      <w:r w:rsidRPr="00EF6419">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9247C1" w:rsidRPr="00F94202" w:rsidRDefault="009247C1">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9247C1" w:rsidRPr="0078336C" w:rsidRDefault="009247C1">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9247C1" w:rsidRPr="00865957" w:rsidRDefault="009247C1"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9247C1" w:rsidRPr="00865957" w:rsidRDefault="009247C1" w:rsidP="00865957">
      <w:pPr>
        <w:rPr>
          <w:lang w:val="fr-FR"/>
        </w:rPr>
      </w:pPr>
      <w:r>
        <w:rPr>
          <w:rStyle w:val="Appelnotedebasdep"/>
        </w:rPr>
        <w:footnoteRef/>
      </w:r>
      <w:r w:rsidRPr="00865957">
        <w:rPr>
          <w:lang w:val="fr-FR"/>
        </w:rPr>
        <w:t xml:space="preserve"> </w:t>
      </w:r>
      <w:r w:rsidRPr="00B05B73">
        <w:rPr>
          <w:lang w:val="fr-FR"/>
        </w:rPr>
        <w:t>Un récit utilisateur ou user story est une phrase simple dans le langage de tous les jours permettant de décrire avec suffisamment de précision le contenu d'une fonctionnalité à développer</w:t>
      </w:r>
    </w:p>
  </w:footnote>
  <w:footnote w:id="10">
    <w:p w:rsidR="009247C1" w:rsidRPr="00865957" w:rsidRDefault="009247C1"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9247C1" w:rsidRPr="002039C0" w:rsidRDefault="009247C1">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2">
    <w:p w:rsidR="009247C1" w:rsidRPr="00826DD0" w:rsidRDefault="009247C1"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9247C1" w:rsidRPr="00E449F5" w:rsidRDefault="009247C1"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4">
    <w:p w:rsidR="009247C1" w:rsidRPr="00BF6CEC" w:rsidRDefault="009247C1"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9247C1" w:rsidRPr="009A0A41" w:rsidRDefault="009247C1">
      <w:pPr>
        <w:pStyle w:val="Notedebasdepage"/>
        <w:rPr>
          <w:lang w:val="fr-FR"/>
        </w:rPr>
      </w:pPr>
      <w:r>
        <w:rPr>
          <w:rStyle w:val="Appelnotedebasdep"/>
        </w:rPr>
        <w:footnoteRef/>
      </w:r>
      <w:r>
        <w:rPr>
          <w:lang w:val="fr-FR"/>
        </w:rPr>
        <w:t xml:space="preserve"> </w:t>
      </w:r>
      <w:r w:rsidRPr="00B05B73">
        <w:rPr>
          <w:lang w:val="fr-FR"/>
        </w:rPr>
        <w:t>désigne</w:t>
      </w:r>
      <w:r w:rsidRPr="009A0A41">
        <w:rPr>
          <w:lang w:val="fr-FR"/>
        </w:rPr>
        <w:t xml:space="preserve"> l’enregistrement effectif d’une transaction</w:t>
      </w:r>
    </w:p>
  </w:footnote>
  <w:footnote w:id="16">
    <w:p w:rsidR="009247C1" w:rsidRPr="000F6DE6" w:rsidRDefault="009247C1">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0F6DE6">
        <w:rPr>
          <w:lang w:val="fr-FR"/>
        </w:rPr>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Default="009247C1">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9247C1" w:rsidRPr="00EE3378" w:rsidTr="00A10FBA">
      <w:tc>
        <w:tcPr>
          <w:tcW w:w="5246" w:type="dxa"/>
          <w:vAlign w:val="center"/>
        </w:tcPr>
        <w:p w:rsidR="009247C1" w:rsidRPr="00EE3378" w:rsidRDefault="009247C1" w:rsidP="00EE3378">
          <w:pPr>
            <w:pStyle w:val="Titre8"/>
            <w:rPr>
              <w:lang w:val="fr-FR"/>
            </w:rPr>
          </w:pPr>
        </w:p>
      </w:tc>
      <w:tc>
        <w:tcPr>
          <w:tcW w:w="4819" w:type="dxa"/>
          <w:vAlign w:val="center"/>
        </w:tcPr>
        <w:p w:rsidR="009247C1" w:rsidRPr="00EE3378" w:rsidRDefault="009247C1" w:rsidP="00EE3378">
          <w:pPr>
            <w:tabs>
              <w:tab w:val="center" w:pos="1701"/>
              <w:tab w:val="center" w:pos="7655"/>
            </w:tabs>
            <w:jc w:val="center"/>
            <w:rPr>
              <w:caps/>
              <w:lang w:val="fr-FR"/>
            </w:rPr>
          </w:pPr>
        </w:p>
      </w:tc>
    </w:tr>
  </w:tbl>
  <w:p w:rsidR="009247C1" w:rsidRPr="00EE3378" w:rsidRDefault="009247C1"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7C1" w:rsidRPr="00B05B73" w:rsidRDefault="009247C1" w:rsidP="00B05B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8D40C7"/>
    <w:multiLevelType w:val="hybridMultilevel"/>
    <w:tmpl w:val="88047DCE"/>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843553"/>
    <w:multiLevelType w:val="hybridMultilevel"/>
    <w:tmpl w:val="D4F431C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CE902C5"/>
    <w:multiLevelType w:val="multilevel"/>
    <w:tmpl w:val="63A8A56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3"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3B54559"/>
    <w:multiLevelType w:val="hybridMultilevel"/>
    <w:tmpl w:val="4CD4B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7"/>
  </w:num>
  <w:num w:numId="17">
    <w:abstractNumId w:val="14"/>
  </w:num>
  <w:num w:numId="18">
    <w:abstractNumId w:val="10"/>
  </w:num>
  <w:num w:numId="19">
    <w:abstractNumId w:val="20"/>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8"/>
  </w:num>
  <w:num w:numId="25">
    <w:abstractNumId w:val="17"/>
  </w:num>
  <w:num w:numId="26">
    <w:abstractNumId w:val="28"/>
  </w:num>
  <w:num w:numId="27">
    <w:abstractNumId w:val="34"/>
  </w:num>
  <w:num w:numId="28">
    <w:abstractNumId w:val="35"/>
  </w:num>
  <w:num w:numId="29">
    <w:abstractNumId w:val="25"/>
  </w:num>
  <w:num w:numId="30">
    <w:abstractNumId w:val="30"/>
  </w:num>
  <w:num w:numId="31">
    <w:abstractNumId w:val="22"/>
  </w:num>
  <w:num w:numId="32">
    <w:abstractNumId w:val="36"/>
  </w:num>
  <w:num w:numId="33">
    <w:abstractNumId w:val="23"/>
  </w:num>
  <w:num w:numId="34">
    <w:abstractNumId w:val="11"/>
  </w:num>
  <w:num w:numId="35">
    <w:abstractNumId w:val="38"/>
  </w:num>
  <w:num w:numId="36">
    <w:abstractNumId w:val="26"/>
  </w:num>
  <w:num w:numId="37">
    <w:abstractNumId w:val="13"/>
  </w:num>
  <w:num w:numId="38">
    <w:abstractNumId w:val="12"/>
  </w:num>
  <w:num w:numId="39">
    <w:abstractNumId w:val="37"/>
  </w:num>
  <w:num w:numId="40">
    <w:abstractNumId w:val="33"/>
  </w:num>
  <w:num w:numId="41">
    <w:abstractNumId w:val="31"/>
  </w:num>
  <w:num w:numId="42">
    <w:abstractNumId w:val="40"/>
  </w:num>
  <w:num w:numId="43">
    <w:abstractNumId w:val="21"/>
  </w:num>
  <w:num w:numId="44">
    <w:abstractNumId w:val="39"/>
  </w:num>
  <w:num w:numId="45">
    <w:abstractNumId w:val="29"/>
  </w:num>
  <w:num w:numId="46">
    <w:abstractNumId w:val="24"/>
  </w:num>
  <w:num w:numId="47">
    <w:abstractNumId w:val="1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4C20"/>
    <w:rsid w:val="00025DFB"/>
    <w:rsid w:val="00027516"/>
    <w:rsid w:val="000336A1"/>
    <w:rsid w:val="00034CB7"/>
    <w:rsid w:val="00040E4B"/>
    <w:rsid w:val="000415EE"/>
    <w:rsid w:val="00041672"/>
    <w:rsid w:val="000468A6"/>
    <w:rsid w:val="00051759"/>
    <w:rsid w:val="000529F8"/>
    <w:rsid w:val="0005307F"/>
    <w:rsid w:val="00057CDF"/>
    <w:rsid w:val="000649D2"/>
    <w:rsid w:val="00067FA4"/>
    <w:rsid w:val="00071428"/>
    <w:rsid w:val="000718FA"/>
    <w:rsid w:val="0007274B"/>
    <w:rsid w:val="00080EDE"/>
    <w:rsid w:val="0008176F"/>
    <w:rsid w:val="00083855"/>
    <w:rsid w:val="000852A8"/>
    <w:rsid w:val="000877F3"/>
    <w:rsid w:val="0009247B"/>
    <w:rsid w:val="00093776"/>
    <w:rsid w:val="000939D9"/>
    <w:rsid w:val="000972E8"/>
    <w:rsid w:val="00097C0E"/>
    <w:rsid w:val="00097D4A"/>
    <w:rsid w:val="000A43A0"/>
    <w:rsid w:val="000A62AF"/>
    <w:rsid w:val="000B1FBF"/>
    <w:rsid w:val="000B402D"/>
    <w:rsid w:val="000C51E3"/>
    <w:rsid w:val="000D758D"/>
    <w:rsid w:val="000E6946"/>
    <w:rsid w:val="000F6DE6"/>
    <w:rsid w:val="000F74A0"/>
    <w:rsid w:val="000F7C7E"/>
    <w:rsid w:val="00104BA1"/>
    <w:rsid w:val="001073D7"/>
    <w:rsid w:val="00125D8A"/>
    <w:rsid w:val="0013361D"/>
    <w:rsid w:val="00136099"/>
    <w:rsid w:val="001458A7"/>
    <w:rsid w:val="00147218"/>
    <w:rsid w:val="001473B1"/>
    <w:rsid w:val="001473D5"/>
    <w:rsid w:val="00147BF7"/>
    <w:rsid w:val="00150096"/>
    <w:rsid w:val="0015365C"/>
    <w:rsid w:val="00156C51"/>
    <w:rsid w:val="00157F70"/>
    <w:rsid w:val="0016262B"/>
    <w:rsid w:val="001631E6"/>
    <w:rsid w:val="00163BCA"/>
    <w:rsid w:val="00165583"/>
    <w:rsid w:val="00171AE1"/>
    <w:rsid w:val="00172D4B"/>
    <w:rsid w:val="00180B90"/>
    <w:rsid w:val="00185DA3"/>
    <w:rsid w:val="00187618"/>
    <w:rsid w:val="0019585D"/>
    <w:rsid w:val="001A2971"/>
    <w:rsid w:val="001A5EA6"/>
    <w:rsid w:val="001A6115"/>
    <w:rsid w:val="001A61A8"/>
    <w:rsid w:val="001A6CA0"/>
    <w:rsid w:val="001A7A5A"/>
    <w:rsid w:val="001B3EE4"/>
    <w:rsid w:val="001C1212"/>
    <w:rsid w:val="001C7671"/>
    <w:rsid w:val="001C7E9D"/>
    <w:rsid w:val="001D0924"/>
    <w:rsid w:val="001D0B18"/>
    <w:rsid w:val="001D1C33"/>
    <w:rsid w:val="001D2042"/>
    <w:rsid w:val="001E173A"/>
    <w:rsid w:val="001E5803"/>
    <w:rsid w:val="001F1737"/>
    <w:rsid w:val="001F7F9A"/>
    <w:rsid w:val="00202ED5"/>
    <w:rsid w:val="002039C0"/>
    <w:rsid w:val="00203D63"/>
    <w:rsid w:val="00206E85"/>
    <w:rsid w:val="002074B4"/>
    <w:rsid w:val="00211DBF"/>
    <w:rsid w:val="00216EBE"/>
    <w:rsid w:val="00223F92"/>
    <w:rsid w:val="002371C0"/>
    <w:rsid w:val="00237597"/>
    <w:rsid w:val="00237EE9"/>
    <w:rsid w:val="002425CB"/>
    <w:rsid w:val="0024265E"/>
    <w:rsid w:val="00244990"/>
    <w:rsid w:val="00246D8D"/>
    <w:rsid w:val="002479C7"/>
    <w:rsid w:val="0025055C"/>
    <w:rsid w:val="002571A2"/>
    <w:rsid w:val="00257516"/>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A2420"/>
    <w:rsid w:val="002A2F56"/>
    <w:rsid w:val="002A4041"/>
    <w:rsid w:val="002A50DF"/>
    <w:rsid w:val="002B0E3B"/>
    <w:rsid w:val="002B124D"/>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F161A"/>
    <w:rsid w:val="002F2395"/>
    <w:rsid w:val="002F7A73"/>
    <w:rsid w:val="002F7ED7"/>
    <w:rsid w:val="00300DD6"/>
    <w:rsid w:val="00302952"/>
    <w:rsid w:val="0030381B"/>
    <w:rsid w:val="00305E6B"/>
    <w:rsid w:val="003157F8"/>
    <w:rsid w:val="0031733C"/>
    <w:rsid w:val="00320D5B"/>
    <w:rsid w:val="00326290"/>
    <w:rsid w:val="00330DBC"/>
    <w:rsid w:val="003332A4"/>
    <w:rsid w:val="00337E0B"/>
    <w:rsid w:val="00340F87"/>
    <w:rsid w:val="0035136C"/>
    <w:rsid w:val="00355653"/>
    <w:rsid w:val="00360D60"/>
    <w:rsid w:val="00361374"/>
    <w:rsid w:val="00362BB8"/>
    <w:rsid w:val="00364E0E"/>
    <w:rsid w:val="00365647"/>
    <w:rsid w:val="003732AD"/>
    <w:rsid w:val="00377356"/>
    <w:rsid w:val="00377A14"/>
    <w:rsid w:val="003966F4"/>
    <w:rsid w:val="00397CA2"/>
    <w:rsid w:val="003A3C7A"/>
    <w:rsid w:val="003A3E3E"/>
    <w:rsid w:val="003A43E4"/>
    <w:rsid w:val="003A479E"/>
    <w:rsid w:val="003A5AD4"/>
    <w:rsid w:val="003B0E40"/>
    <w:rsid w:val="003B3739"/>
    <w:rsid w:val="003C5BC2"/>
    <w:rsid w:val="003D1E8F"/>
    <w:rsid w:val="003D3256"/>
    <w:rsid w:val="003D4878"/>
    <w:rsid w:val="003D4F0F"/>
    <w:rsid w:val="003E1B5B"/>
    <w:rsid w:val="003F57BB"/>
    <w:rsid w:val="0040343D"/>
    <w:rsid w:val="004035F3"/>
    <w:rsid w:val="00403858"/>
    <w:rsid w:val="004069B6"/>
    <w:rsid w:val="0040755D"/>
    <w:rsid w:val="004109FE"/>
    <w:rsid w:val="00413BF8"/>
    <w:rsid w:val="00417185"/>
    <w:rsid w:val="00417F18"/>
    <w:rsid w:val="004241FA"/>
    <w:rsid w:val="00427CA8"/>
    <w:rsid w:val="004302E3"/>
    <w:rsid w:val="00435C78"/>
    <w:rsid w:val="00445533"/>
    <w:rsid w:val="004455AE"/>
    <w:rsid w:val="00450E19"/>
    <w:rsid w:val="00453448"/>
    <w:rsid w:val="00455BD5"/>
    <w:rsid w:val="0045643C"/>
    <w:rsid w:val="00456F12"/>
    <w:rsid w:val="0046697F"/>
    <w:rsid w:val="004704E1"/>
    <w:rsid w:val="00470E07"/>
    <w:rsid w:val="00470F68"/>
    <w:rsid w:val="0047171E"/>
    <w:rsid w:val="00483293"/>
    <w:rsid w:val="0048662C"/>
    <w:rsid w:val="0049048C"/>
    <w:rsid w:val="004915F0"/>
    <w:rsid w:val="004925E1"/>
    <w:rsid w:val="00494D96"/>
    <w:rsid w:val="004965C7"/>
    <w:rsid w:val="004A3F2E"/>
    <w:rsid w:val="004A6DF5"/>
    <w:rsid w:val="004A7A89"/>
    <w:rsid w:val="004B1326"/>
    <w:rsid w:val="004C2A5D"/>
    <w:rsid w:val="004C7228"/>
    <w:rsid w:val="004D1502"/>
    <w:rsid w:val="004D572C"/>
    <w:rsid w:val="004D5987"/>
    <w:rsid w:val="004E02E6"/>
    <w:rsid w:val="004E224B"/>
    <w:rsid w:val="004F00BD"/>
    <w:rsid w:val="004F259C"/>
    <w:rsid w:val="004F3F32"/>
    <w:rsid w:val="004F6C29"/>
    <w:rsid w:val="00502D4F"/>
    <w:rsid w:val="00504E58"/>
    <w:rsid w:val="005107C1"/>
    <w:rsid w:val="00511006"/>
    <w:rsid w:val="00516E98"/>
    <w:rsid w:val="00517811"/>
    <w:rsid w:val="00522EDF"/>
    <w:rsid w:val="00523A04"/>
    <w:rsid w:val="00530BA4"/>
    <w:rsid w:val="00535DB3"/>
    <w:rsid w:val="005405B9"/>
    <w:rsid w:val="005505D7"/>
    <w:rsid w:val="00560BE3"/>
    <w:rsid w:val="0056383A"/>
    <w:rsid w:val="00566269"/>
    <w:rsid w:val="00570233"/>
    <w:rsid w:val="00570364"/>
    <w:rsid w:val="00574713"/>
    <w:rsid w:val="00576127"/>
    <w:rsid w:val="00580946"/>
    <w:rsid w:val="005818EC"/>
    <w:rsid w:val="0058486E"/>
    <w:rsid w:val="00587426"/>
    <w:rsid w:val="005952D9"/>
    <w:rsid w:val="00595EF9"/>
    <w:rsid w:val="00597FB7"/>
    <w:rsid w:val="005A34B9"/>
    <w:rsid w:val="005A4245"/>
    <w:rsid w:val="005A7977"/>
    <w:rsid w:val="005B1115"/>
    <w:rsid w:val="005B1A43"/>
    <w:rsid w:val="005B3CD2"/>
    <w:rsid w:val="005B6D27"/>
    <w:rsid w:val="005B7610"/>
    <w:rsid w:val="005C1B2B"/>
    <w:rsid w:val="005C20AB"/>
    <w:rsid w:val="005D6598"/>
    <w:rsid w:val="005E1CA4"/>
    <w:rsid w:val="005E552C"/>
    <w:rsid w:val="005E6318"/>
    <w:rsid w:val="005E6D8E"/>
    <w:rsid w:val="005E7FB9"/>
    <w:rsid w:val="005F3696"/>
    <w:rsid w:val="005F3A90"/>
    <w:rsid w:val="006005DC"/>
    <w:rsid w:val="006040F5"/>
    <w:rsid w:val="00605174"/>
    <w:rsid w:val="00606200"/>
    <w:rsid w:val="0061046D"/>
    <w:rsid w:val="00616010"/>
    <w:rsid w:val="00616729"/>
    <w:rsid w:val="00617036"/>
    <w:rsid w:val="006201DC"/>
    <w:rsid w:val="00620EA4"/>
    <w:rsid w:val="00621651"/>
    <w:rsid w:val="0062568B"/>
    <w:rsid w:val="00625907"/>
    <w:rsid w:val="0063026D"/>
    <w:rsid w:val="00630F1F"/>
    <w:rsid w:val="00631CE8"/>
    <w:rsid w:val="00644758"/>
    <w:rsid w:val="0065074A"/>
    <w:rsid w:val="00655F0E"/>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F3759"/>
    <w:rsid w:val="006F40A2"/>
    <w:rsid w:val="006F5C2F"/>
    <w:rsid w:val="006F717A"/>
    <w:rsid w:val="0070017B"/>
    <w:rsid w:val="00701090"/>
    <w:rsid w:val="00701E46"/>
    <w:rsid w:val="00703D99"/>
    <w:rsid w:val="0070686C"/>
    <w:rsid w:val="00712E8A"/>
    <w:rsid w:val="00715458"/>
    <w:rsid w:val="007179A9"/>
    <w:rsid w:val="0072063C"/>
    <w:rsid w:val="007223EA"/>
    <w:rsid w:val="007242F4"/>
    <w:rsid w:val="00731548"/>
    <w:rsid w:val="00732255"/>
    <w:rsid w:val="00733DAF"/>
    <w:rsid w:val="00743331"/>
    <w:rsid w:val="00744C12"/>
    <w:rsid w:val="0075042F"/>
    <w:rsid w:val="007505B1"/>
    <w:rsid w:val="00750FE8"/>
    <w:rsid w:val="00754C39"/>
    <w:rsid w:val="0075511A"/>
    <w:rsid w:val="00756031"/>
    <w:rsid w:val="00765F66"/>
    <w:rsid w:val="007744EB"/>
    <w:rsid w:val="0077490F"/>
    <w:rsid w:val="0078336C"/>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15756"/>
    <w:rsid w:val="00815AAF"/>
    <w:rsid w:val="0081640C"/>
    <w:rsid w:val="00816FBF"/>
    <w:rsid w:val="00825062"/>
    <w:rsid w:val="00825508"/>
    <w:rsid w:val="008319F2"/>
    <w:rsid w:val="0083329E"/>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1B1F"/>
    <w:rsid w:val="008A2FB9"/>
    <w:rsid w:val="008A4420"/>
    <w:rsid w:val="008A6EF7"/>
    <w:rsid w:val="008B2226"/>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03171"/>
    <w:rsid w:val="009111AB"/>
    <w:rsid w:val="00912CA8"/>
    <w:rsid w:val="00923354"/>
    <w:rsid w:val="0092378B"/>
    <w:rsid w:val="00923E12"/>
    <w:rsid w:val="009247C1"/>
    <w:rsid w:val="00924966"/>
    <w:rsid w:val="00927530"/>
    <w:rsid w:val="009343F2"/>
    <w:rsid w:val="0093632B"/>
    <w:rsid w:val="00947D9A"/>
    <w:rsid w:val="00950777"/>
    <w:rsid w:val="00953C84"/>
    <w:rsid w:val="009542AE"/>
    <w:rsid w:val="00955098"/>
    <w:rsid w:val="0095642B"/>
    <w:rsid w:val="00956568"/>
    <w:rsid w:val="0096664F"/>
    <w:rsid w:val="00970FDE"/>
    <w:rsid w:val="00977FE5"/>
    <w:rsid w:val="00980DA4"/>
    <w:rsid w:val="00981B0C"/>
    <w:rsid w:val="00981D77"/>
    <w:rsid w:val="00981FA3"/>
    <w:rsid w:val="00982A02"/>
    <w:rsid w:val="009834A6"/>
    <w:rsid w:val="00986A48"/>
    <w:rsid w:val="00990D1A"/>
    <w:rsid w:val="00995D0D"/>
    <w:rsid w:val="009A06C1"/>
    <w:rsid w:val="009A0A41"/>
    <w:rsid w:val="009A70E9"/>
    <w:rsid w:val="009B579B"/>
    <w:rsid w:val="009C221C"/>
    <w:rsid w:val="009E3E5D"/>
    <w:rsid w:val="009E4F76"/>
    <w:rsid w:val="009F1B40"/>
    <w:rsid w:val="009F1C5E"/>
    <w:rsid w:val="009F1F2E"/>
    <w:rsid w:val="009F3376"/>
    <w:rsid w:val="009F784A"/>
    <w:rsid w:val="00A017E4"/>
    <w:rsid w:val="00A04A27"/>
    <w:rsid w:val="00A04BA6"/>
    <w:rsid w:val="00A06200"/>
    <w:rsid w:val="00A066E1"/>
    <w:rsid w:val="00A10FBA"/>
    <w:rsid w:val="00A240B7"/>
    <w:rsid w:val="00A25FFD"/>
    <w:rsid w:val="00A271E5"/>
    <w:rsid w:val="00A30A53"/>
    <w:rsid w:val="00A314C9"/>
    <w:rsid w:val="00A34E85"/>
    <w:rsid w:val="00A42B66"/>
    <w:rsid w:val="00A45413"/>
    <w:rsid w:val="00A46EF1"/>
    <w:rsid w:val="00A504B1"/>
    <w:rsid w:val="00A51C4F"/>
    <w:rsid w:val="00A52405"/>
    <w:rsid w:val="00A53AAC"/>
    <w:rsid w:val="00A541F1"/>
    <w:rsid w:val="00A57BD6"/>
    <w:rsid w:val="00A6163F"/>
    <w:rsid w:val="00A67B88"/>
    <w:rsid w:val="00A77EDB"/>
    <w:rsid w:val="00A81BA6"/>
    <w:rsid w:val="00A97471"/>
    <w:rsid w:val="00AA268E"/>
    <w:rsid w:val="00AA63A1"/>
    <w:rsid w:val="00AB253B"/>
    <w:rsid w:val="00AB53BC"/>
    <w:rsid w:val="00AB5FE0"/>
    <w:rsid w:val="00AB6264"/>
    <w:rsid w:val="00AB6ADD"/>
    <w:rsid w:val="00AB6B82"/>
    <w:rsid w:val="00AB7317"/>
    <w:rsid w:val="00AB7338"/>
    <w:rsid w:val="00AB79B4"/>
    <w:rsid w:val="00AD15AB"/>
    <w:rsid w:val="00AD26BC"/>
    <w:rsid w:val="00AD2EFD"/>
    <w:rsid w:val="00AD5A96"/>
    <w:rsid w:val="00AD6131"/>
    <w:rsid w:val="00AE13C2"/>
    <w:rsid w:val="00AE561D"/>
    <w:rsid w:val="00AF00E9"/>
    <w:rsid w:val="00AF3742"/>
    <w:rsid w:val="00AF531A"/>
    <w:rsid w:val="00B00658"/>
    <w:rsid w:val="00B05B73"/>
    <w:rsid w:val="00B0762E"/>
    <w:rsid w:val="00B10903"/>
    <w:rsid w:val="00B11B86"/>
    <w:rsid w:val="00B1491E"/>
    <w:rsid w:val="00B216C1"/>
    <w:rsid w:val="00B21F97"/>
    <w:rsid w:val="00B238A5"/>
    <w:rsid w:val="00B25C79"/>
    <w:rsid w:val="00B2638D"/>
    <w:rsid w:val="00B31EF5"/>
    <w:rsid w:val="00B33197"/>
    <w:rsid w:val="00B343AE"/>
    <w:rsid w:val="00B467FF"/>
    <w:rsid w:val="00B50A55"/>
    <w:rsid w:val="00B51AE1"/>
    <w:rsid w:val="00B52BF8"/>
    <w:rsid w:val="00B53100"/>
    <w:rsid w:val="00B533FA"/>
    <w:rsid w:val="00B54DDF"/>
    <w:rsid w:val="00B644F2"/>
    <w:rsid w:val="00B83D73"/>
    <w:rsid w:val="00B9203B"/>
    <w:rsid w:val="00B93DD4"/>
    <w:rsid w:val="00B9412D"/>
    <w:rsid w:val="00BA1B58"/>
    <w:rsid w:val="00BA22F6"/>
    <w:rsid w:val="00BA335E"/>
    <w:rsid w:val="00BA68E9"/>
    <w:rsid w:val="00BA7FEA"/>
    <w:rsid w:val="00BB0907"/>
    <w:rsid w:val="00BB1D7D"/>
    <w:rsid w:val="00BB363E"/>
    <w:rsid w:val="00BC0614"/>
    <w:rsid w:val="00BC368D"/>
    <w:rsid w:val="00BC493D"/>
    <w:rsid w:val="00BC4949"/>
    <w:rsid w:val="00BC6055"/>
    <w:rsid w:val="00BC6517"/>
    <w:rsid w:val="00BD1AD0"/>
    <w:rsid w:val="00BD4CFC"/>
    <w:rsid w:val="00BD7C7E"/>
    <w:rsid w:val="00BE5565"/>
    <w:rsid w:val="00BF068C"/>
    <w:rsid w:val="00BF1368"/>
    <w:rsid w:val="00BF6389"/>
    <w:rsid w:val="00BF711B"/>
    <w:rsid w:val="00C12D32"/>
    <w:rsid w:val="00C144CE"/>
    <w:rsid w:val="00C2321C"/>
    <w:rsid w:val="00C4086B"/>
    <w:rsid w:val="00C45B96"/>
    <w:rsid w:val="00C45BAF"/>
    <w:rsid w:val="00C4665D"/>
    <w:rsid w:val="00C50B60"/>
    <w:rsid w:val="00C54483"/>
    <w:rsid w:val="00C54892"/>
    <w:rsid w:val="00C5592F"/>
    <w:rsid w:val="00C60091"/>
    <w:rsid w:val="00C603B6"/>
    <w:rsid w:val="00C615A3"/>
    <w:rsid w:val="00C61E0E"/>
    <w:rsid w:val="00C62410"/>
    <w:rsid w:val="00C6666F"/>
    <w:rsid w:val="00C66A88"/>
    <w:rsid w:val="00C74D4B"/>
    <w:rsid w:val="00C7638E"/>
    <w:rsid w:val="00C76C13"/>
    <w:rsid w:val="00C81315"/>
    <w:rsid w:val="00C8190D"/>
    <w:rsid w:val="00C976BF"/>
    <w:rsid w:val="00C97DD0"/>
    <w:rsid w:val="00CA1942"/>
    <w:rsid w:val="00CA246B"/>
    <w:rsid w:val="00CA55DB"/>
    <w:rsid w:val="00CA6811"/>
    <w:rsid w:val="00CA70E1"/>
    <w:rsid w:val="00CB0751"/>
    <w:rsid w:val="00CB6551"/>
    <w:rsid w:val="00CC1DEB"/>
    <w:rsid w:val="00CC4DC6"/>
    <w:rsid w:val="00CC6694"/>
    <w:rsid w:val="00CC6787"/>
    <w:rsid w:val="00CC7365"/>
    <w:rsid w:val="00CD067B"/>
    <w:rsid w:val="00CD07C5"/>
    <w:rsid w:val="00CD2B18"/>
    <w:rsid w:val="00CD2D81"/>
    <w:rsid w:val="00CD48CD"/>
    <w:rsid w:val="00CE1898"/>
    <w:rsid w:val="00CE24D3"/>
    <w:rsid w:val="00CE674A"/>
    <w:rsid w:val="00CF36E7"/>
    <w:rsid w:val="00CF5DE4"/>
    <w:rsid w:val="00D02A45"/>
    <w:rsid w:val="00D02D4E"/>
    <w:rsid w:val="00D02DE4"/>
    <w:rsid w:val="00D12A63"/>
    <w:rsid w:val="00D16611"/>
    <w:rsid w:val="00D22059"/>
    <w:rsid w:val="00D2251F"/>
    <w:rsid w:val="00D250E7"/>
    <w:rsid w:val="00D317EA"/>
    <w:rsid w:val="00D3211A"/>
    <w:rsid w:val="00D32D09"/>
    <w:rsid w:val="00D345AC"/>
    <w:rsid w:val="00D44E61"/>
    <w:rsid w:val="00D458F4"/>
    <w:rsid w:val="00D50CF2"/>
    <w:rsid w:val="00D5405C"/>
    <w:rsid w:val="00D60E01"/>
    <w:rsid w:val="00D60E43"/>
    <w:rsid w:val="00D76C97"/>
    <w:rsid w:val="00D84580"/>
    <w:rsid w:val="00D91720"/>
    <w:rsid w:val="00DA3C06"/>
    <w:rsid w:val="00DB1067"/>
    <w:rsid w:val="00DB2541"/>
    <w:rsid w:val="00DB3C5B"/>
    <w:rsid w:val="00DB79DF"/>
    <w:rsid w:val="00DC26E5"/>
    <w:rsid w:val="00DC73F0"/>
    <w:rsid w:val="00DD0A0D"/>
    <w:rsid w:val="00DD214B"/>
    <w:rsid w:val="00DD4A4A"/>
    <w:rsid w:val="00DD6D53"/>
    <w:rsid w:val="00DD712E"/>
    <w:rsid w:val="00DE0E67"/>
    <w:rsid w:val="00DE13F4"/>
    <w:rsid w:val="00DE1488"/>
    <w:rsid w:val="00DE339C"/>
    <w:rsid w:val="00DF2DC0"/>
    <w:rsid w:val="00DF4433"/>
    <w:rsid w:val="00E00A69"/>
    <w:rsid w:val="00E1223D"/>
    <w:rsid w:val="00E14517"/>
    <w:rsid w:val="00E2010A"/>
    <w:rsid w:val="00E22B7E"/>
    <w:rsid w:val="00E22BD2"/>
    <w:rsid w:val="00E24AE9"/>
    <w:rsid w:val="00E27A54"/>
    <w:rsid w:val="00E370ED"/>
    <w:rsid w:val="00E42D9B"/>
    <w:rsid w:val="00E449F5"/>
    <w:rsid w:val="00E479DE"/>
    <w:rsid w:val="00E5159A"/>
    <w:rsid w:val="00E53A7D"/>
    <w:rsid w:val="00E668C0"/>
    <w:rsid w:val="00E67A62"/>
    <w:rsid w:val="00E746D8"/>
    <w:rsid w:val="00E76F9D"/>
    <w:rsid w:val="00E7736F"/>
    <w:rsid w:val="00E80E5D"/>
    <w:rsid w:val="00E83B0F"/>
    <w:rsid w:val="00E90E80"/>
    <w:rsid w:val="00E91925"/>
    <w:rsid w:val="00E92FCB"/>
    <w:rsid w:val="00EA6780"/>
    <w:rsid w:val="00EB2E1E"/>
    <w:rsid w:val="00EC049F"/>
    <w:rsid w:val="00EC53B9"/>
    <w:rsid w:val="00ED4269"/>
    <w:rsid w:val="00ED43B7"/>
    <w:rsid w:val="00ED6037"/>
    <w:rsid w:val="00ED7A27"/>
    <w:rsid w:val="00EE0940"/>
    <w:rsid w:val="00EE2B66"/>
    <w:rsid w:val="00EE30CA"/>
    <w:rsid w:val="00EE3378"/>
    <w:rsid w:val="00EF5A37"/>
    <w:rsid w:val="00EF6419"/>
    <w:rsid w:val="00F02542"/>
    <w:rsid w:val="00F0330E"/>
    <w:rsid w:val="00F064FB"/>
    <w:rsid w:val="00F14486"/>
    <w:rsid w:val="00F15D10"/>
    <w:rsid w:val="00F257BF"/>
    <w:rsid w:val="00F33114"/>
    <w:rsid w:val="00F34202"/>
    <w:rsid w:val="00F4090E"/>
    <w:rsid w:val="00F43978"/>
    <w:rsid w:val="00F45C01"/>
    <w:rsid w:val="00F4679E"/>
    <w:rsid w:val="00F46DB8"/>
    <w:rsid w:val="00F54C2A"/>
    <w:rsid w:val="00F62537"/>
    <w:rsid w:val="00F63ADB"/>
    <w:rsid w:val="00F644E7"/>
    <w:rsid w:val="00F7145E"/>
    <w:rsid w:val="00F719C7"/>
    <w:rsid w:val="00F719E9"/>
    <w:rsid w:val="00F72680"/>
    <w:rsid w:val="00F7385C"/>
    <w:rsid w:val="00F80309"/>
    <w:rsid w:val="00F80BA3"/>
    <w:rsid w:val="00F81442"/>
    <w:rsid w:val="00F81FD5"/>
    <w:rsid w:val="00F872C9"/>
    <w:rsid w:val="00F94202"/>
    <w:rsid w:val="00F969A6"/>
    <w:rsid w:val="00F96C25"/>
    <w:rsid w:val="00FA2AAA"/>
    <w:rsid w:val="00FA3892"/>
    <w:rsid w:val="00FA60FC"/>
    <w:rsid w:val="00FB2BA1"/>
    <w:rsid w:val="00FB4B86"/>
    <w:rsid w:val="00FB4BBC"/>
    <w:rsid w:val="00FB4EB4"/>
    <w:rsid w:val="00FB5DF0"/>
    <w:rsid w:val="00FC1B83"/>
    <w:rsid w:val="00FC44A8"/>
    <w:rsid w:val="00FD11C6"/>
    <w:rsid w:val="00FD3F4B"/>
    <w:rsid w:val="00FD54C9"/>
    <w:rsid w:val="00FD7B1D"/>
    <w:rsid w:val="00FE0725"/>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2C1039"/>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rsid w:val="00B05B73"/>
    <w:pPr>
      <w:pageBreakBefore/>
      <w:numPr>
        <w:numId w:val="48"/>
      </w:numPr>
      <w:spacing w:before="0" w:after="360"/>
      <w:ind w:right="-360"/>
      <w:outlineLvl w:val="0"/>
    </w:pPr>
    <w:rPr>
      <w:sz w:val="36"/>
    </w:rPr>
  </w:style>
  <w:style w:type="paragraph" w:styleId="Titre2">
    <w:name w:val="heading 2"/>
    <w:basedOn w:val="Normal"/>
    <w:next w:val="Normal"/>
    <w:link w:val="Titre2Car"/>
    <w:uiPriority w:val="1"/>
    <w:unhideWhenUsed/>
    <w:qFormat/>
    <w:pPr>
      <w:keepNext/>
      <w:keepLines/>
      <w:numPr>
        <w:ilvl w:val="1"/>
        <w:numId w:val="48"/>
      </w:numPr>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numPr>
        <w:ilvl w:val="2"/>
        <w:numId w:val="48"/>
      </w:numPr>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numPr>
        <w:ilvl w:val="3"/>
        <w:numId w:val="4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numPr>
        <w:ilvl w:val="4"/>
        <w:numId w:val="4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numPr>
        <w:ilvl w:val="5"/>
        <w:numId w:val="4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numPr>
        <w:ilvl w:val="6"/>
        <w:numId w:val="4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numPr>
        <w:ilvl w:val="7"/>
        <w:numId w:val="48"/>
      </w:numPr>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numPr>
        <w:ilvl w:val="8"/>
        <w:numId w:val="48"/>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0"/>
      <w:jc w:val="left"/>
    </w:pPr>
    <w:rPr>
      <w:rFonts w:asciiTheme="majorHAnsi" w:hAnsiTheme="majorHAnsi"/>
      <w:b/>
      <w:bCs/>
      <w:caps/>
      <w:sz w:val="24"/>
      <w:szCs w:val="24"/>
    </w:rPr>
  </w:style>
  <w:style w:type="paragraph" w:styleId="TM2">
    <w:name w:val="toc 2"/>
    <w:basedOn w:val="Normal"/>
    <w:next w:val="Normal"/>
    <w:autoRedefine/>
    <w:uiPriority w:val="39"/>
    <w:unhideWhenUsed/>
    <w:rsid w:val="000415EE"/>
    <w:pPr>
      <w:spacing w:before="240" w:after="0"/>
      <w:jc w:val="left"/>
    </w:pPr>
    <w:rPr>
      <w:rFonts w:asciiTheme="minorHAnsi" w:hAnsiTheme="minorHAnsi"/>
      <w:b/>
      <w:bCs/>
      <w:sz w:val="20"/>
    </w:rPr>
  </w:style>
  <w:style w:type="paragraph" w:styleId="TM3">
    <w:name w:val="toc 3"/>
    <w:basedOn w:val="Normal"/>
    <w:next w:val="Normal"/>
    <w:autoRedefine/>
    <w:uiPriority w:val="39"/>
    <w:unhideWhenUsed/>
    <w:pPr>
      <w:spacing w:before="0" w:after="0"/>
      <w:ind w:left="220"/>
      <w:jc w:val="left"/>
    </w:pPr>
    <w:rPr>
      <w:rFonts w:asciiTheme="minorHAnsi" w:hAnsiTheme="minorHAnsi"/>
      <w:sz w:val="20"/>
    </w:rPr>
  </w:style>
  <w:style w:type="paragraph" w:styleId="TM4">
    <w:name w:val="toc 4"/>
    <w:basedOn w:val="Normal"/>
    <w:next w:val="Normal"/>
    <w:autoRedefine/>
    <w:uiPriority w:val="39"/>
    <w:unhideWhenUsed/>
    <w:pPr>
      <w:spacing w:before="0" w:after="0"/>
      <w:ind w:left="440"/>
      <w:jc w:val="left"/>
    </w:pPr>
    <w:rPr>
      <w:rFonts w:asciiTheme="minorHAnsi" w:hAnsiTheme="minorHAnsi"/>
      <w:sz w:val="20"/>
    </w:rPr>
  </w:style>
  <w:style w:type="paragraph" w:styleId="TM5">
    <w:name w:val="toc 5"/>
    <w:basedOn w:val="Normal"/>
    <w:next w:val="Normal"/>
    <w:autoRedefine/>
    <w:uiPriority w:val="39"/>
    <w:unhideWhenUsed/>
    <w:pPr>
      <w:spacing w:before="0" w:after="0"/>
      <w:ind w:left="660"/>
      <w:jc w:val="left"/>
    </w:pPr>
    <w:rPr>
      <w:rFonts w:asciiTheme="minorHAnsi" w:hAnsiTheme="minorHAnsi"/>
      <w:sz w:val="20"/>
    </w:rPr>
  </w:style>
  <w:style w:type="paragraph" w:styleId="TM6">
    <w:name w:val="toc 6"/>
    <w:basedOn w:val="Normal"/>
    <w:next w:val="Normal"/>
    <w:autoRedefine/>
    <w:uiPriority w:val="39"/>
    <w:unhideWhenUsed/>
    <w:pPr>
      <w:spacing w:before="0" w:after="0"/>
      <w:ind w:left="880"/>
      <w:jc w:val="left"/>
    </w:pPr>
    <w:rPr>
      <w:rFonts w:asciiTheme="minorHAnsi" w:hAnsiTheme="minorHAnsi"/>
      <w:sz w:val="20"/>
    </w:rPr>
  </w:style>
  <w:style w:type="paragraph" w:styleId="TM7">
    <w:name w:val="toc 7"/>
    <w:basedOn w:val="Normal"/>
    <w:next w:val="Normal"/>
    <w:autoRedefine/>
    <w:uiPriority w:val="39"/>
    <w:unhideWhenUsed/>
    <w:pPr>
      <w:spacing w:before="0" w:after="0"/>
      <w:ind w:left="1100"/>
      <w:jc w:val="left"/>
    </w:pPr>
    <w:rPr>
      <w:rFonts w:asciiTheme="minorHAnsi" w:hAnsiTheme="minorHAnsi"/>
      <w:sz w:val="20"/>
    </w:rPr>
  </w:style>
  <w:style w:type="paragraph" w:styleId="TM8">
    <w:name w:val="toc 8"/>
    <w:basedOn w:val="Normal"/>
    <w:next w:val="Normal"/>
    <w:autoRedefine/>
    <w:uiPriority w:val="39"/>
    <w:unhideWhenUsed/>
    <w:pPr>
      <w:spacing w:before="0" w:after="0"/>
      <w:ind w:left="1320"/>
      <w:jc w:val="left"/>
    </w:pPr>
    <w:rPr>
      <w:rFonts w:asciiTheme="minorHAnsi" w:hAnsiTheme="minorHAnsi"/>
      <w:sz w:val="20"/>
    </w:rPr>
  </w:style>
  <w:style w:type="paragraph" w:styleId="TM9">
    <w:name w:val="toc 9"/>
    <w:basedOn w:val="Normal"/>
    <w:next w:val="Normal"/>
    <w:autoRedefine/>
    <w:uiPriority w:val="39"/>
    <w:unhideWhenUsed/>
    <w:pPr>
      <w:spacing w:before="0" w:after="0"/>
      <w:ind w:left="1540"/>
      <w:jc w:val="left"/>
    </w:pPr>
    <w:rPr>
      <w:rFonts w:asciiTheme="minorHAnsi" w:hAnsiTheme="minorHAnsi"/>
      <w:sz w:val="20"/>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16" Type="http://schemas.openxmlformats.org/officeDocument/2006/relationships/hyperlink" Target="https://github.com/projet-ISEN/projet"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hyperlink" Target="http://php.net/"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https://docs.angularjs.org/api"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hyperlink" Target="https://material.angularjs.org/latest/api" TargetMode="External"/><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6" Type="http://schemas.openxmlformats.org/officeDocument/2006/relationships/hyperlink" Target="https://www.grafikart.fr/"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 Id="rId2" Type="http://schemas.openxmlformats.org/officeDocument/2006/relationships/customXml" Target="../customXml/item2.xml"/><Relationship Id="rId29"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E13B7210-666C-4337-9D69-41ADFF92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1783</TotalTime>
  <Pages>32</Pages>
  <Words>9087</Words>
  <Characters>49982</Characters>
  <Application>Microsoft Office Word</Application>
  <DocSecurity>0</DocSecurity>
  <Lines>416</Lines>
  <Paragraphs>117</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385</cp:revision>
  <cp:lastPrinted>2016-05-19T22:23:00Z</cp:lastPrinted>
  <dcterms:created xsi:type="dcterms:W3CDTF">2016-05-19T08:26:00Z</dcterms:created>
  <dcterms:modified xsi:type="dcterms:W3CDTF">2016-05-20T16:11:00Z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